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5960" w14:textId="77777777" w:rsidR="005C704D" w:rsidRDefault="005C704D"/>
    <w:p w14:paraId="70DE959C" w14:textId="77777777" w:rsidR="005C704D" w:rsidRDefault="005C704D"/>
    <w:p w14:paraId="261E646E" w14:textId="77777777" w:rsidR="005C704D" w:rsidRDefault="005C704D"/>
    <w:p w14:paraId="76FF9305" w14:textId="77777777" w:rsidR="005C704D" w:rsidRDefault="005C704D"/>
    <w:p w14:paraId="45B81676" w14:textId="77777777" w:rsidR="005C704D" w:rsidRDefault="005C704D"/>
    <w:p w14:paraId="42427938" w14:textId="77777777" w:rsidR="005C704D" w:rsidRDefault="00000000">
      <w:pPr>
        <w:pStyle w:val="af5"/>
      </w:pPr>
      <w:r>
        <w:rPr>
          <w:rFonts w:ascii="Arial" w:hAnsi="Arial"/>
          <w:color w:val="000000"/>
        </w:rPr>
        <w:t>校园二手交易系统</w:t>
      </w:r>
    </w:p>
    <w:p w14:paraId="0B3136B5" w14:textId="77777777" w:rsidR="005C704D" w:rsidRDefault="00000000">
      <w:pPr>
        <w:pStyle w:val="af6"/>
        <w:rPr>
          <w:rFonts w:ascii="Arial" w:hAnsi="Arial"/>
          <w:color w:val="000000"/>
          <w:sz w:val="40"/>
        </w:rPr>
      </w:pPr>
      <w:r>
        <w:rPr>
          <w:rFonts w:ascii="Arial" w:hAnsi="Arial"/>
          <w:color w:val="000000"/>
          <w:sz w:val="40"/>
        </w:rPr>
        <w:t>系统设计与实现文档</w:t>
      </w:r>
    </w:p>
    <w:p w14:paraId="7A0C7DAA" w14:textId="77777777" w:rsidR="005C704D" w:rsidRDefault="005C704D">
      <w:pPr>
        <w:pStyle w:val="af4"/>
        <w:ind w:firstLine="420"/>
        <w:jc w:val="center"/>
      </w:pPr>
    </w:p>
    <w:p w14:paraId="4C3DE0A3" w14:textId="77777777" w:rsidR="005C704D" w:rsidRDefault="005C704D">
      <w:pPr>
        <w:pStyle w:val="af4"/>
        <w:ind w:firstLine="420"/>
        <w:jc w:val="center"/>
      </w:pPr>
    </w:p>
    <w:p w14:paraId="7CDFAD0B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2451785 马锦浩</w:t>
      </w:r>
    </w:p>
    <w:p w14:paraId="2BFE8B6A" w14:textId="51838563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2450984 王</w:t>
      </w:r>
      <w:r w:rsidR="000556FF">
        <w:rPr>
          <w:rFonts w:ascii="宋体" w:eastAsia="宋体" w:hAnsi="宋体" w:hint="eastAsia"/>
        </w:rPr>
        <w:t>婧</w:t>
      </w:r>
      <w:r>
        <w:rPr>
          <w:rFonts w:ascii="宋体" w:eastAsia="宋体" w:hAnsi="宋体" w:hint="eastAsia"/>
        </w:rPr>
        <w:t xml:space="preserve">雯 </w:t>
      </w:r>
    </w:p>
    <w:p w14:paraId="5F372444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2451312 郑涵月</w:t>
      </w:r>
    </w:p>
    <w:p w14:paraId="61773ED6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2451509 龚滢蓉</w:t>
      </w:r>
    </w:p>
    <w:p w14:paraId="36B2746E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2453192 李灏文</w:t>
      </w:r>
    </w:p>
    <w:p w14:paraId="77296DE2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2454067 韩钰</w:t>
      </w:r>
    </w:p>
    <w:p w14:paraId="0B6973B6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2452499 徐雨翔</w:t>
      </w:r>
    </w:p>
    <w:p w14:paraId="6788C34A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2452292 付艺豪</w:t>
      </w:r>
    </w:p>
    <w:p w14:paraId="04B8D43D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2452502 孙一琦</w:t>
      </w:r>
    </w:p>
    <w:p w14:paraId="41B2E048" w14:textId="77777777" w:rsidR="005C704D" w:rsidRDefault="00000000">
      <w:pPr>
        <w:pStyle w:val="af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2452016 雍致鸣</w:t>
      </w:r>
    </w:p>
    <w:p w14:paraId="065305DF" w14:textId="77777777" w:rsidR="005C704D" w:rsidRDefault="005C704D">
      <w:pPr>
        <w:pStyle w:val="af6"/>
        <w:rPr>
          <w:rFonts w:ascii="宋体" w:eastAsia="宋体" w:hAnsi="宋体" w:hint="eastAsia"/>
        </w:rPr>
      </w:pPr>
    </w:p>
    <w:p w14:paraId="3A14FC13" w14:textId="77777777" w:rsidR="005C704D" w:rsidRDefault="005C704D">
      <w:pPr>
        <w:sectPr w:rsidR="005C704D">
          <w:headerReference w:type="default" r:id="rId7"/>
          <w:footerReference w:type="default" r:id="rId8"/>
          <w:pgSz w:w="11909" w:h="16834"/>
          <w:pgMar w:top="1138" w:right="1138" w:bottom="850" w:left="1411" w:header="547" w:footer="504" w:gutter="0"/>
          <w:pgNumType w:start="1"/>
          <w:cols w:space="720"/>
          <w:docGrid w:type="lines" w:linePitch="312"/>
        </w:sectPr>
      </w:pPr>
    </w:p>
    <w:p w14:paraId="52174A5B" w14:textId="77777777" w:rsidR="005C704D" w:rsidRDefault="00000000">
      <w:pPr>
        <w:pStyle w:val="af6"/>
        <w:spacing w:after="360"/>
      </w:pPr>
      <w:r>
        <w:rPr>
          <w:rFonts w:ascii="Arial" w:hAnsi="Arial"/>
          <w:color w:val="000000"/>
        </w:rPr>
        <w:lastRenderedPageBreak/>
        <w:t>目</w:t>
      </w: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>录</w:t>
      </w:r>
    </w:p>
    <w:p w14:paraId="663207D2" w14:textId="77777777" w:rsidR="005C704D" w:rsidRDefault="00000000">
      <w:pPr>
        <w:pStyle w:val="TOC1"/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r>
        <w:fldChar w:fldCharType="begin"/>
      </w:r>
      <w:r>
        <w:instrText xml:space="preserve"> TOC \o "1-2" \h \z \t "</w:instrText>
      </w:r>
      <w:r>
        <w:instrText>附录</w:instrText>
      </w:r>
      <w:r>
        <w:instrText xml:space="preserve">,1" </w:instrText>
      </w:r>
      <w:r>
        <w:fldChar w:fldCharType="separate"/>
      </w:r>
      <w:hyperlink w:anchor="_Toc239950547" w:history="1">
        <w:r w:rsidR="005C704D">
          <w:rPr>
            <w:rStyle w:val="af2"/>
          </w:rPr>
          <w:t>1.</w:t>
        </w:r>
        <w:r w:rsidR="005C704D"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 w:rsidR="005C704D">
          <w:rPr>
            <w:rStyle w:val="af2"/>
          </w:rPr>
          <w:t>系统需求概述</w:t>
        </w:r>
        <w:r w:rsidR="005C704D">
          <w:rPr>
            <w:rFonts w:hint="eastAsia"/>
          </w:rPr>
          <w:tab/>
        </w:r>
        <w:r w:rsidR="005C704D">
          <w:rPr>
            <w:rFonts w:hint="eastAsia"/>
          </w:rPr>
          <w:fldChar w:fldCharType="begin"/>
        </w:r>
        <w:r w:rsidR="005C704D">
          <w:rPr>
            <w:rFonts w:hint="eastAsia"/>
          </w:rPr>
          <w:instrText xml:space="preserve"> </w:instrText>
        </w:r>
        <w:r w:rsidR="005C704D">
          <w:instrText>PAGEREF _Toc239950547 \h</w:instrText>
        </w:r>
        <w:r w:rsidR="005C704D">
          <w:rPr>
            <w:rFonts w:hint="eastAsia"/>
          </w:rPr>
          <w:instrText xml:space="preserve"> </w:instrText>
        </w:r>
        <w:r w:rsidR="005C704D">
          <w:rPr>
            <w:rFonts w:hint="eastAsia"/>
          </w:rPr>
        </w:r>
        <w:r w:rsidR="005C704D">
          <w:rPr>
            <w:rFonts w:hint="eastAsia"/>
          </w:rPr>
          <w:fldChar w:fldCharType="separate"/>
        </w:r>
        <w:r w:rsidR="005C704D">
          <w:t>1</w:t>
        </w:r>
        <w:r w:rsidR="005C704D">
          <w:rPr>
            <w:rFonts w:hint="eastAsia"/>
          </w:rPr>
          <w:fldChar w:fldCharType="end"/>
        </w:r>
      </w:hyperlink>
    </w:p>
    <w:p w14:paraId="2862F8A1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48" w:history="1">
        <w:r>
          <w:rPr>
            <w:rStyle w:val="af2"/>
          </w:rPr>
          <w:t>1.1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系统功能性需求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_Toc239950548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</w:t>
        </w:r>
        <w:r>
          <w:rPr>
            <w:rFonts w:hint="eastAsia"/>
          </w:rPr>
          <w:fldChar w:fldCharType="end"/>
        </w:r>
      </w:hyperlink>
    </w:p>
    <w:p w14:paraId="77E8FD32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49" w:history="1">
        <w:r>
          <w:rPr>
            <w:rStyle w:val="af2"/>
          </w:rPr>
          <w:t>1.2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系统非功能性需求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_Toc239950549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404656A8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0" w:history="1">
        <w:r>
          <w:rPr>
            <w:rStyle w:val="af2"/>
          </w:rPr>
          <w:t>1.3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文档组织结构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65774FA8" w14:textId="77777777" w:rsidR="005C704D" w:rsidRDefault="005C704D">
      <w:pPr>
        <w:pStyle w:val="TOC1"/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hyperlink w:anchor="_Toc239950551" w:history="1">
        <w:r>
          <w:rPr>
            <w:rStyle w:val="af2"/>
          </w:rPr>
          <w:t>2.</w:t>
        </w:r>
        <w:r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>
          <w:rPr>
            <w:rStyle w:val="af2"/>
          </w:rPr>
          <w:t>总体设计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2D37DE10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2" w:history="1">
        <w:r>
          <w:rPr>
            <w:rStyle w:val="af2"/>
          </w:rPr>
          <w:t>2.1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分层架构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534ED338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3" w:history="1">
        <w:r>
          <w:rPr>
            <w:rStyle w:val="af2"/>
          </w:rPr>
          <w:t>2.2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主要业务闭环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1209E928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4" w:history="1">
        <w:r>
          <w:rPr>
            <w:rStyle w:val="af2"/>
          </w:rPr>
          <w:t>2.3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前后端协作与接口约定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214266E5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5" w:history="1">
        <w:r>
          <w:rPr>
            <w:rStyle w:val="af2"/>
          </w:rPr>
          <w:t>2.4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核心状态设计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0B721DFC" w14:textId="77777777" w:rsidR="005C704D" w:rsidRDefault="005C704D">
      <w:pPr>
        <w:pStyle w:val="TOC1"/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hyperlink w:anchor="_Toc239950556" w:history="1">
        <w:r>
          <w:rPr>
            <w:rStyle w:val="af2"/>
          </w:rPr>
          <w:t>3.</w:t>
        </w:r>
        <w:r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>
          <w:rPr>
            <w:rStyle w:val="af2"/>
          </w:rPr>
          <w:t>功能模块设计与实现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33F50844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7" w:history="1">
        <w:r>
          <w:rPr>
            <w:rStyle w:val="af2"/>
          </w:rPr>
          <w:t>3.1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参与者与系统边界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A4AE9A0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8" w:history="1">
        <w:r>
          <w:rPr>
            <w:rStyle w:val="af2"/>
          </w:rPr>
          <w:t>3.2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系统总体用例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6F17F90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59" w:history="1">
        <w:r>
          <w:rPr>
            <w:rStyle w:val="af2"/>
          </w:rPr>
          <w:t>3.3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账号与学生认证用例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_Toc239950559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79B76205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0" w:history="1">
        <w:r>
          <w:rPr>
            <w:rStyle w:val="af2"/>
          </w:rPr>
          <w:t>3.4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商品浏览与商品管理用例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0B384830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1" w:history="1">
        <w:r>
          <w:rPr>
            <w:rStyle w:val="af2"/>
          </w:rPr>
          <w:t>3.5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议价订单与面交用例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362259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2" w:history="1">
        <w:r>
          <w:rPr>
            <w:rStyle w:val="af2"/>
          </w:rPr>
          <w:t>3.6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沟通评价与举报用例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</w:t>
        </w:r>
        <w:r>
          <w:rPr>
            <w:rFonts w:hint="eastAsia"/>
          </w:rPr>
          <w:fldChar w:fldCharType="end"/>
        </w:r>
      </w:hyperlink>
    </w:p>
    <w:p w14:paraId="7CD059B0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3" w:history="1">
        <w:r>
          <w:rPr>
            <w:rStyle w:val="af2"/>
          </w:rPr>
          <w:t>3.7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后台治理与帮助服务用例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16</w:t>
        </w:r>
        <w:r>
          <w:rPr>
            <w:rFonts w:hint="eastAsia"/>
          </w:rPr>
          <w:fldChar w:fldCharType="end"/>
        </w:r>
      </w:hyperlink>
    </w:p>
    <w:p w14:paraId="600DBF54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4" w:history="1">
        <w:r>
          <w:rPr>
            <w:rStyle w:val="af2"/>
          </w:rPr>
          <w:t>3.8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关键业务规则汇总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0A71E63D" w14:textId="77777777" w:rsidR="005C704D" w:rsidRDefault="005C704D">
      <w:pPr>
        <w:pStyle w:val="TOC1"/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hyperlink w:anchor="_Toc239950565" w:history="1">
        <w:r>
          <w:rPr>
            <w:rStyle w:val="af2"/>
          </w:rPr>
          <w:t>4.</w:t>
        </w:r>
        <w:r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>
          <w:rPr>
            <w:rStyle w:val="af2"/>
          </w:rPr>
          <w:t>数据库设计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20</w:t>
        </w:r>
        <w:r>
          <w:rPr>
            <w:rFonts w:hint="eastAsia"/>
          </w:rPr>
          <w:fldChar w:fldCharType="end"/>
        </w:r>
      </w:hyperlink>
    </w:p>
    <w:p w14:paraId="4E9A7B24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6" w:history="1">
        <w:r>
          <w:rPr>
            <w:rStyle w:val="af2"/>
          </w:rPr>
          <w:t>4.1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E-R</w:t>
        </w:r>
        <w:r>
          <w:rPr>
            <w:rStyle w:val="af2"/>
          </w:rPr>
          <w:t>图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20</w:t>
        </w:r>
        <w:r>
          <w:rPr>
            <w:rFonts w:hint="eastAsia"/>
          </w:rPr>
          <w:fldChar w:fldCharType="end"/>
        </w:r>
      </w:hyperlink>
    </w:p>
    <w:p w14:paraId="1772EAC6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7" w:history="1">
        <w:r>
          <w:rPr>
            <w:rStyle w:val="af2"/>
          </w:rPr>
          <w:t>4.2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数据库关系图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20</w:t>
        </w:r>
        <w:r>
          <w:rPr>
            <w:rFonts w:hint="eastAsia"/>
          </w:rPr>
          <w:fldChar w:fldCharType="end"/>
        </w:r>
      </w:hyperlink>
    </w:p>
    <w:p w14:paraId="2EA5677A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68" w:history="1">
        <w:r>
          <w:rPr>
            <w:rStyle w:val="af2"/>
          </w:rPr>
          <w:t>4.3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关系模式说明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20</w:t>
        </w:r>
        <w:r>
          <w:rPr>
            <w:rFonts w:hint="eastAsia"/>
          </w:rPr>
          <w:fldChar w:fldCharType="end"/>
        </w:r>
      </w:hyperlink>
    </w:p>
    <w:p w14:paraId="1A7F79FB" w14:textId="77777777" w:rsidR="005C704D" w:rsidRDefault="005C704D">
      <w:pPr>
        <w:pStyle w:val="TOC1"/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hyperlink w:anchor="_Toc239950569" w:history="1">
        <w:r>
          <w:rPr>
            <w:rStyle w:val="af2"/>
          </w:rPr>
          <w:t>5.</w:t>
        </w:r>
        <w:r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>
          <w:rPr>
            <w:rStyle w:val="af2"/>
          </w:rPr>
          <w:t>部署与验证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_Toc239950569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277750AD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70" w:history="1">
        <w:r>
          <w:rPr>
            <w:rStyle w:val="af2"/>
          </w:rPr>
          <w:t>5.1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运行环境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275EC30F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71" w:history="1">
        <w:r>
          <w:rPr>
            <w:rStyle w:val="af2"/>
          </w:rPr>
          <w:t>5.2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部署流程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796DD17D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72" w:history="1">
        <w:r>
          <w:rPr>
            <w:rStyle w:val="af2"/>
          </w:rPr>
          <w:t>5.3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验证设计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22</w:t>
        </w:r>
        <w:r>
          <w:rPr>
            <w:rFonts w:hint="eastAsia"/>
          </w:rPr>
          <w:fldChar w:fldCharType="end"/>
        </w:r>
      </w:hyperlink>
    </w:p>
    <w:p w14:paraId="050AADB6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73" w:history="1">
        <w:r>
          <w:rPr>
            <w:rStyle w:val="af2"/>
          </w:rPr>
          <w:t>5.4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安全与工程改进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05B6D7FE" w14:textId="77777777" w:rsidR="005C704D" w:rsidRDefault="005C704D">
      <w:pPr>
        <w:pStyle w:val="TOC2"/>
        <w:tabs>
          <w:tab w:val="left" w:pos="720"/>
          <w:tab w:val="right" w:leader="dot" w:pos="9350"/>
        </w:tabs>
        <w:rPr>
          <w:rFonts w:ascii="等线" w:eastAsia="等线" w:hAnsi="等线" w:hint="eastAsia"/>
          <w:smallCaps w:val="0"/>
          <w:kern w:val="2"/>
          <w:sz w:val="22"/>
          <w:szCs w:val="24"/>
        </w:rPr>
      </w:pPr>
      <w:hyperlink w:anchor="_Toc239950574" w:history="1">
        <w:r>
          <w:rPr>
            <w:rStyle w:val="af2"/>
          </w:rPr>
          <w:t>5.5</w:t>
        </w:r>
        <w:r>
          <w:rPr>
            <w:rFonts w:ascii="等线" w:eastAsia="等线" w:hAnsi="等线" w:hint="eastAsia"/>
            <w:smallCaps w:val="0"/>
            <w:kern w:val="2"/>
            <w:sz w:val="22"/>
            <w:szCs w:val="24"/>
          </w:rPr>
          <w:tab/>
        </w:r>
        <w:r>
          <w:rPr>
            <w:rStyle w:val="af2"/>
          </w:rPr>
          <w:t>实现结论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23</w:t>
        </w:r>
        <w:r>
          <w:rPr>
            <w:rFonts w:hint="eastAsia"/>
          </w:rPr>
          <w:fldChar w:fldCharType="end"/>
        </w:r>
      </w:hyperlink>
    </w:p>
    <w:p w14:paraId="5288D994" w14:textId="77777777" w:rsidR="005C704D" w:rsidRDefault="005C704D">
      <w:pPr>
        <w:pStyle w:val="TOC1"/>
        <w:tabs>
          <w:tab w:val="left" w:pos="960"/>
        </w:tabs>
        <w:rPr>
          <w:rFonts w:ascii="等线" w:eastAsia="等线" w:hAnsi="等线" w:hint="eastAsia"/>
          <w:b w:val="0"/>
          <w:bCs w:val="0"/>
          <w:caps w:val="0"/>
          <w:kern w:val="2"/>
          <w:sz w:val="22"/>
          <w:szCs w:val="24"/>
        </w:rPr>
      </w:pPr>
      <w:hyperlink w:anchor="_Toc239950575" w:history="1">
        <w:r>
          <w:rPr>
            <w:rStyle w:val="af2"/>
            <w:rFonts w:ascii="Arial" w:eastAsia="黑体" w:hAnsi="Arial"/>
          </w:rPr>
          <w:t>附录</w:t>
        </w:r>
        <w:r>
          <w:rPr>
            <w:rStyle w:val="af2"/>
            <w:rFonts w:ascii="Arial" w:eastAsia="黑体" w:hAnsi="Arial"/>
          </w:rPr>
          <w:t>A.</w:t>
        </w:r>
        <w:r>
          <w:rPr>
            <w:rFonts w:ascii="等线" w:eastAsia="等线" w:hAnsi="等线" w:hint="eastAsia"/>
            <w:b w:val="0"/>
            <w:bCs w:val="0"/>
            <w:caps w:val="0"/>
            <w:kern w:val="2"/>
            <w:sz w:val="22"/>
            <w:szCs w:val="24"/>
          </w:rPr>
          <w:tab/>
        </w:r>
        <w:r>
          <w:rPr>
            <w:rStyle w:val="af2"/>
            <w:rFonts w:ascii="Arial" w:eastAsia="黑体" w:hAnsi="Arial"/>
          </w:rPr>
          <w:t>图表索引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_Toc239950575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795D4901" w14:textId="77777777" w:rsidR="005C704D" w:rsidRDefault="00000000">
      <w:r>
        <w:fldChar w:fldCharType="end"/>
      </w:r>
    </w:p>
    <w:p w14:paraId="0AC6B5C2" w14:textId="77777777" w:rsidR="005C704D" w:rsidRDefault="005C704D">
      <w:pPr>
        <w:sectPr w:rsidR="005C704D">
          <w:headerReference w:type="default" r:id="rId9"/>
          <w:footerReference w:type="default" r:id="rId10"/>
          <w:pgSz w:w="11909" w:h="16834"/>
          <w:pgMar w:top="1138" w:right="1138" w:bottom="850" w:left="1411" w:header="547" w:footer="504" w:gutter="0"/>
          <w:pgNumType w:fmt="upperRoman" w:start="1"/>
          <w:cols w:space="720"/>
          <w:docGrid w:type="lines" w:linePitch="312"/>
        </w:sectPr>
      </w:pPr>
    </w:p>
    <w:p w14:paraId="043799D7" w14:textId="77777777" w:rsidR="005C704D" w:rsidRDefault="00000000">
      <w:pPr>
        <w:pStyle w:val="1"/>
      </w:pPr>
      <w:bookmarkStart w:id="0" w:name="_Toc239950547"/>
      <w:bookmarkStart w:id="1" w:name="_Toc239787062"/>
      <w:r>
        <w:lastRenderedPageBreak/>
        <w:t>系统需求概述</w:t>
      </w:r>
      <w:bookmarkEnd w:id="0"/>
      <w:bookmarkEnd w:id="1"/>
    </w:p>
    <w:p w14:paraId="64156FB8" w14:textId="77777777" w:rsidR="005C704D" w:rsidRDefault="00000000">
      <w:pPr>
        <w:pStyle w:val="af4"/>
        <w:spacing w:after="80"/>
        <w:ind w:firstLine="420"/>
      </w:pPr>
      <w:r>
        <w:t>校园二手交易系统面向校内闲置物品流转场景，为学生提供从商品发布、检索、沟通、议价、下单、线下面交到交易评价的闭环服务，并为管理员提供学生认证、商品审核、举报处置、用户治理、公告发布和审计追踪能力。系统的核心目标是在校园身份约束下提高交易信息的可信度，降低沟通和履约成本，并通过数据库事务、状态约束和审计机制保障交易过程可追踪。</w:t>
      </w:r>
    </w:p>
    <w:p w14:paraId="256BE2E7" w14:textId="77777777" w:rsidR="005C704D" w:rsidRDefault="00000000">
      <w:pPr>
        <w:pStyle w:val="2"/>
      </w:pPr>
      <w:bookmarkStart w:id="2" w:name="_Toc239950548"/>
      <w:bookmarkStart w:id="3" w:name="_Toc239787063"/>
      <w:r>
        <w:t>系统功能性需求</w:t>
      </w:r>
      <w:bookmarkEnd w:id="2"/>
      <w:bookmarkEnd w:id="3"/>
    </w:p>
    <w:p w14:paraId="36EC7177" w14:textId="77777777" w:rsidR="005C704D" w:rsidRDefault="00000000">
      <w:pPr>
        <w:pStyle w:val="af4"/>
        <w:spacing w:after="80"/>
        <w:ind w:firstLine="420"/>
      </w:pPr>
      <w:r>
        <w:t>系统功能性需求按照账号与身份、商品、交易、沟通与信用、平台治理五个业务域组织。</w:t>
      </w:r>
    </w:p>
    <w:p w14:paraId="27C9A8E4" w14:textId="77777777" w:rsidR="005C704D" w:rsidRDefault="00000000">
      <w:pPr>
        <w:pStyle w:val="a5"/>
        <w:keepNext/>
        <w:jc w:val="center"/>
      </w:pPr>
      <w:bookmarkStart w:id="4" w:name="tbl_1_1"/>
      <w:r>
        <w:t>表</w:t>
      </w:r>
      <w:r>
        <w:t xml:space="preserve"> 1-1 </w:t>
      </w:r>
      <w:r>
        <w:t>功能性需求清单</w:t>
      </w:r>
      <w:bookmarkEnd w:id="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07"/>
        <w:gridCol w:w="1944"/>
        <w:gridCol w:w="1944"/>
        <w:gridCol w:w="5040"/>
      </w:tblGrid>
      <w:tr w:rsidR="005C704D" w14:paraId="477BCB83" w14:textId="77777777">
        <w:trPr>
          <w:cantSplit/>
          <w:tblHeader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F151" w14:textId="77777777" w:rsidR="005C704D" w:rsidRDefault="00000000">
            <w:pPr>
              <w:spacing w:line="269" w:lineRule="auto"/>
              <w:jc w:val="center"/>
            </w:pPr>
            <w:bookmarkStart w:id="5" w:name="table1_1"/>
            <w:r>
              <w:rPr>
                <w:rFonts w:ascii="Arial" w:eastAsia="黑体" w:hAnsi="Arial"/>
                <w:b/>
                <w:color w:val="000000"/>
                <w:sz w:val="18"/>
              </w:rPr>
              <w:t>编号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69CFF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需求名称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C41E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参与者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D98CD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需求说明</w:t>
            </w:r>
          </w:p>
        </w:tc>
      </w:tr>
      <w:tr w:rsidR="005C704D" w14:paraId="3A93997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2EA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A13F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用户注册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B27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FFC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用户填写用户名、密码、学号等信息完成注册；系统校验用户名和学号唯一性并建立账户。</w:t>
            </w:r>
          </w:p>
        </w:tc>
      </w:tr>
      <w:tr w:rsidR="005C704D" w14:paraId="3D3872AC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1CB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21C1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用户登录与身份认证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206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1258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支持用户名或学号登录；校验密码与账号状态，封禁用户拒绝登录，成功后签发访问令牌。</w:t>
            </w:r>
          </w:p>
        </w:tc>
      </w:tr>
      <w:tr w:rsidR="005C704D" w14:paraId="6857CBB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FBC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3CE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学生实名认证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B04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67FF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存储学号、真实姓名、学院和认证状态，与用户一对一关联；管理员审核通过或拒绝。</w:t>
            </w:r>
          </w:p>
        </w:tc>
      </w:tr>
      <w:tr w:rsidR="005C704D" w14:paraId="2ADD732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2DE4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2C9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个人资料及头像维护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6F8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68C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修改昵称、手机、邮箱和头像等个人资料。</w:t>
            </w:r>
          </w:p>
        </w:tc>
      </w:tr>
      <w:tr w:rsidR="005C704D" w14:paraId="66122DA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899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A279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发布商品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F11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62D3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填写标题、描述、分类、价格、成色并上传图片；发布后进入待审核状态。</w:t>
            </w:r>
          </w:p>
        </w:tc>
      </w:tr>
      <w:tr w:rsidR="005C704D" w14:paraId="59BA3BA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DB40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88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编辑商品和重新上架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3FEA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DF20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修改本人商品信息；已审核商品编辑或重新上架后再次提交审核。</w:t>
            </w:r>
          </w:p>
        </w:tc>
      </w:tr>
      <w:tr w:rsidR="005C704D" w14:paraId="5147BD2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F322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329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商品图片维护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8CEC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89A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支持图片上传、商品绑定、多图排序和删除；删除商品时同步处理关联图片。</w:t>
            </w:r>
          </w:p>
        </w:tc>
      </w:tr>
      <w:tr w:rsidR="005C704D" w14:paraId="18D23CD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950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F2F6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商品下架或删除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A073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3947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按权限下架或删除商品；下架后停止公开展示，管理员操作记录审计日志。</w:t>
            </w:r>
          </w:p>
        </w:tc>
      </w:tr>
      <w:tr w:rsidR="005C704D" w14:paraId="1418B40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E29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FR-09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BCA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管理员审核商品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837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92C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查看待审商品，执行通过或拒绝并记录审核结果和原因。</w:t>
            </w:r>
          </w:p>
        </w:tc>
      </w:tr>
      <w:tr w:rsidR="005C704D" w14:paraId="7FE42DC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658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AAE3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分类和关键词搜索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0FB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访客、注册用户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744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按分类、标题、描述等条件检索已审核商品。</w:t>
            </w:r>
          </w:p>
        </w:tc>
      </w:tr>
      <w:tr w:rsidR="005C704D" w14:paraId="5D8AEC8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D9D7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941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组合筛选与排序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9A5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访客、注册用户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2B15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按价格区间、发布时间、成色、热度等条件组合筛选和排序。</w:t>
            </w:r>
          </w:p>
        </w:tc>
      </w:tr>
      <w:tr w:rsidR="005C704D" w14:paraId="2BFE85B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0527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8F9F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商品详情展示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9AC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访客、注册用户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59F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展示商品信息、图片、卖家信用、认证状态、收藏数和浏览量。</w:t>
            </w:r>
          </w:p>
        </w:tc>
      </w:tr>
      <w:tr w:rsidR="005C704D" w14:paraId="01700D0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671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FR-13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AC9C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浏览量与热度统计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A84A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系统、管理员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7D9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访问商品详情时原子增加浏览量，并为热门商品和后台统计提供数据。</w:t>
            </w:r>
          </w:p>
        </w:tc>
      </w:tr>
      <w:tr w:rsidR="005C704D" w14:paraId="2E5CAEB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F42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0BC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收藏商品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EE1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AD57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添加、取消和查询收藏；同一用户不得重复收藏同一商品。</w:t>
            </w:r>
          </w:p>
        </w:tc>
      </w:tr>
      <w:tr w:rsidR="005C704D" w14:paraId="184A367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6A26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21F8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买家出价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D93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ABA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对在售商品发起不高于原价的报价并查看议价状态。</w:t>
            </w:r>
          </w:p>
        </w:tc>
      </w:tr>
      <w:tr w:rsidR="005C704D" w14:paraId="2F97962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AAE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05B4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卖家接受、拒绝或还价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B394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卖家、买家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0CA8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卖家接受、拒绝或提出还价；买家可接受、拒绝或继续报价。</w:t>
            </w:r>
          </w:p>
        </w:tc>
      </w:tr>
      <w:tr w:rsidR="005C704D" w14:paraId="661DC34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85DF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89F1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商品私信沟通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D476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C81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围绕商品建立唯一会话，发送消息、标记已读并统计未读消息。</w:t>
            </w:r>
          </w:p>
        </w:tc>
      </w:tr>
      <w:tr w:rsidR="005C704D" w14:paraId="658F2C7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8E84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178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生成交易订单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77C2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6D9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写入商品、买家、卖家、最终成交价和订单状态等信息。</w:t>
            </w:r>
          </w:p>
        </w:tc>
      </w:tr>
      <w:tr w:rsidR="005C704D" w14:paraId="0D1736E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B483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D2E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防止重复成交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46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系统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91C8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下单时锁定商品并校验购买资格，保证同一商品同时只有一笔有效订单。</w:t>
            </w:r>
          </w:p>
        </w:tc>
      </w:tr>
      <w:tr w:rsidR="005C704D" w14:paraId="4DFE305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7AE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3F07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取消订单并释放商品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E03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1A54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在允许阶段取消订单，并恢复商品状态、关闭或取消关联预约。</w:t>
            </w:r>
          </w:p>
        </w:tc>
      </w:tr>
      <w:tr w:rsidR="005C704D" w14:paraId="3B5029B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59F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348E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订单列表与详情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9C4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4B35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区分买入和卖出订单，展示商品、交易双方、成交价、面交及评价状态。</w:t>
            </w:r>
          </w:p>
        </w:tc>
      </w:tr>
      <w:tr w:rsidR="005C704D" w14:paraId="22255C8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B5C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CB7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预约面交时间地点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803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1AE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为订单约定线下面交时间和地点，生成一单一预约及确认码。</w:t>
            </w:r>
          </w:p>
        </w:tc>
      </w:tr>
      <w:tr w:rsidR="005C704D" w14:paraId="7D073A45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430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00B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面交确认码校验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530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D0D6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核验面交确认码；错误时不改变状态，正确时进入完成流程。</w:t>
            </w:r>
          </w:p>
        </w:tc>
      </w:tr>
      <w:tr w:rsidR="005C704D" w14:paraId="7B6F470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368D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90E9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确认交易完成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899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买家、卖家、系统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7BA9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将预约和订单更新为已完成，并将商品更新为已售出。</w:t>
            </w:r>
          </w:p>
        </w:tc>
      </w:tr>
      <w:tr w:rsidR="005C704D" w14:paraId="1BDC684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5BD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220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双向评价与信用分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DADA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买家、卖家、系统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AC4C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完成订单后双方互评，限制重复评价，并根据成交和评分规则更新信用分。</w:t>
            </w:r>
          </w:p>
        </w:tc>
      </w:tr>
      <w:tr w:rsidR="005C704D" w14:paraId="53FD214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3F0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434E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举报商品、用户或订单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E6CD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55A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选择商品、用户或订单作为唯一举报目标并填写举报原因。</w:t>
            </w:r>
          </w:p>
        </w:tc>
      </w:tr>
      <w:tr w:rsidR="005C704D" w14:paraId="335494D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049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8163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管理员处理举报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F64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C16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处理或驳回举报，记录审核日志，可联动下架商品或封禁用户。</w:t>
            </w:r>
          </w:p>
        </w:tc>
      </w:tr>
      <w:tr w:rsidR="005C704D" w14:paraId="08EF67A8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FB33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AD8A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用户封禁与解禁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A90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BA03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封禁时下架该用户在售商品；支持解禁并记录审计日志。</w:t>
            </w:r>
          </w:p>
        </w:tc>
      </w:tr>
      <w:tr w:rsidR="005C704D" w14:paraId="216DA40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8588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B56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公告发布与后台统计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C8E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C86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发布、编辑、删除系统公告，并查询用户量、商品量、订单量和交易情况等统计信息。</w:t>
            </w:r>
          </w:p>
        </w:tc>
      </w:tr>
      <w:tr w:rsidR="005C704D" w14:paraId="565B5DD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CE1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0A2D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审计日志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305B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系统、管理员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220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自动记录商品审核、举报处理、用户封禁和管理员下架等操作，供管理员只读查询。</w:t>
            </w:r>
          </w:p>
        </w:tc>
      </w:tr>
      <w:tr w:rsidR="005C704D" w14:paraId="4517810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D283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FR-31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085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帮助中心与</w:t>
            </w:r>
            <w:r>
              <w:rPr>
                <w:color w:val="000000"/>
                <w:sz w:val="18"/>
              </w:rPr>
              <w:t>AI</w:t>
            </w:r>
            <w:r>
              <w:rPr>
                <w:color w:val="000000"/>
                <w:sz w:val="18"/>
              </w:rPr>
              <w:t>问答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F88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访客、注册用户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18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展示平台使用手册，并通过不访问用户业务数据的</w:t>
            </w:r>
            <w:r>
              <w:rPr>
                <w:color w:val="000000"/>
                <w:sz w:val="18"/>
              </w:rPr>
              <w:t>AI</w:t>
            </w:r>
            <w:r>
              <w:rPr>
                <w:color w:val="000000"/>
                <w:sz w:val="18"/>
              </w:rPr>
              <w:t>助手回答使用问题。</w:t>
            </w:r>
          </w:p>
        </w:tc>
      </w:tr>
      <w:bookmarkEnd w:id="5"/>
    </w:tbl>
    <w:p w14:paraId="31BDAB1B" w14:textId="77777777" w:rsidR="005C704D" w:rsidRDefault="005C704D">
      <w:pPr>
        <w:spacing w:after="40"/>
      </w:pPr>
    </w:p>
    <w:p w14:paraId="545A022D" w14:textId="77777777" w:rsidR="005C704D" w:rsidRDefault="00000000">
      <w:pPr>
        <w:pStyle w:val="2"/>
      </w:pPr>
      <w:bookmarkStart w:id="6" w:name="_Toc239950549"/>
      <w:bookmarkStart w:id="7" w:name="_Toc239787064"/>
      <w:r>
        <w:lastRenderedPageBreak/>
        <w:t>系统非功能性需求</w:t>
      </w:r>
      <w:bookmarkEnd w:id="6"/>
      <w:bookmarkEnd w:id="7"/>
    </w:p>
    <w:p w14:paraId="1C124A3F" w14:textId="77777777" w:rsidR="005C704D" w:rsidRDefault="00000000">
      <w:pPr>
        <w:pStyle w:val="a5"/>
        <w:keepNext/>
        <w:jc w:val="center"/>
      </w:pPr>
      <w:bookmarkStart w:id="8" w:name="tbl_1_2"/>
      <w:r>
        <w:t>表</w:t>
      </w:r>
      <w:r>
        <w:t xml:space="preserve"> 1-2 </w:t>
      </w:r>
      <w:r>
        <w:t>非功能性需求</w:t>
      </w:r>
      <w:bookmarkEnd w:id="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80"/>
        <w:gridCol w:w="1584"/>
        <w:gridCol w:w="7272"/>
      </w:tblGrid>
      <w:tr w:rsidR="005C704D" w14:paraId="09C18AED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1AD2" w14:textId="77777777" w:rsidR="005C704D" w:rsidRDefault="00000000">
            <w:pPr>
              <w:spacing w:line="269" w:lineRule="auto"/>
              <w:jc w:val="center"/>
            </w:pPr>
            <w:bookmarkStart w:id="9" w:name="table1_2"/>
            <w:r>
              <w:rPr>
                <w:rFonts w:ascii="Arial" w:eastAsia="黑体" w:hAnsi="Arial"/>
                <w:b/>
                <w:color w:val="000000"/>
                <w:sz w:val="18"/>
              </w:rPr>
              <w:t>编号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AC26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质量属性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210B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验收要求</w:t>
            </w:r>
          </w:p>
        </w:tc>
      </w:tr>
      <w:tr w:rsidR="005C704D" w14:paraId="64637CC7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B571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9525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性能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8C1E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常用列表和详情接口在课程验收环境、</w:t>
            </w:r>
            <w:r>
              <w:rPr>
                <w:color w:val="000000"/>
                <w:sz w:val="18"/>
              </w:rPr>
              <w:t xml:space="preserve">10 </w:t>
            </w:r>
            <w:r>
              <w:rPr>
                <w:color w:val="000000"/>
                <w:sz w:val="18"/>
              </w:rPr>
              <w:t>个并发会话下，请求响应时间不超过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秒；下单等事务接口不超过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秒。</w:t>
            </w:r>
          </w:p>
        </w:tc>
      </w:tr>
      <w:tr w:rsidR="005C704D" w14:paraId="06AD990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D18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362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一致性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8728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下单、取消、完成面交、评价与信用更新等跨表操作必须在事务内完成；任何步骤失败均不得留下部分成功数据。</w:t>
            </w:r>
          </w:p>
        </w:tc>
      </w:tr>
      <w:tr w:rsidR="005C704D" w14:paraId="5781C320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3828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3FDC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并发控制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17E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同一商品只能形成一笔有效订单；并发下单时使用行级锁与条件更新，避免超卖和重复锁定。</w:t>
            </w:r>
          </w:p>
        </w:tc>
      </w:tr>
      <w:tr w:rsidR="005C704D" w14:paraId="61639505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78F5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125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安全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25DC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密码不得明文保存；访问令牌需校验签名和有效期；管理端接口实施角色授权；所有输入在服务端再次校验。</w:t>
            </w:r>
          </w:p>
        </w:tc>
      </w:tr>
      <w:tr w:rsidR="005C704D" w14:paraId="028454C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CDD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6F9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隐私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F06C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学生真实姓名、学号、手机号和邮箱仅对经授权的本人或管理员开放；日志不得记录口令、令牌和完整敏感信息。</w:t>
            </w:r>
          </w:p>
        </w:tc>
      </w:tr>
      <w:tr w:rsidR="005C704D" w14:paraId="25F0B9CD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A85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0A9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可用性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013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关键异常返回明确的业务错误；上传、外部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服务或网络不可用时不得影响商品查询和交易主流程。</w:t>
            </w:r>
          </w:p>
        </w:tc>
      </w:tr>
      <w:tr w:rsidR="005C704D" w14:paraId="5381532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4B0C3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E0A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易用性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999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核心任务应提供清晰状态提示、表单校验和下一步入口；移动端与桌面端均应能完成浏览、沟通和下单。</w:t>
            </w:r>
          </w:p>
        </w:tc>
      </w:tr>
      <w:tr w:rsidR="005C704D" w14:paraId="06B7E51E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FCF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8F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兼容性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5909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前端支持当前主流浏览器；后端通过</w:t>
            </w:r>
            <w:r>
              <w:rPr>
                <w:color w:val="000000"/>
                <w:sz w:val="18"/>
              </w:rPr>
              <w:t xml:space="preserve"> HTTP JSON </w:t>
            </w:r>
            <w:r>
              <w:rPr>
                <w:color w:val="000000"/>
                <w:sz w:val="18"/>
              </w:rPr>
              <w:t>接口提供服务；数据库运行于</w:t>
            </w:r>
            <w:r>
              <w:rPr>
                <w:color w:val="000000"/>
                <w:sz w:val="18"/>
              </w:rPr>
              <w:t xml:space="preserve"> Oracle 23c Free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5C704D" w14:paraId="00EDB56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D6C9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NFR-09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BBA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可维护性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53C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前后端按页面、控制器、服务、仓储分层；数据库查询、函数、存储过程和触发器职责清晰并可独立测试。</w:t>
            </w:r>
          </w:p>
        </w:tc>
      </w:tr>
      <w:tr w:rsidR="005C704D" w14:paraId="0303D61D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58A7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NFR-10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D9A5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可审计性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1B1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管理员的高风险操作应记录操作者、目标、动作、结果、备注和时间，日志只读展示。</w:t>
            </w:r>
          </w:p>
        </w:tc>
      </w:tr>
      <w:tr w:rsidR="005C704D" w14:paraId="110A6E9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D613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NFR-11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71F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备份恢复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0FA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数据库应支持定期逻辑备份；恢复后需验证用户、商品、订单、预约、评价和审计日志的引用完整性。</w:t>
            </w:r>
          </w:p>
        </w:tc>
      </w:tr>
      <w:tr w:rsidR="005C704D" w14:paraId="6102A99F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DEF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NFR-12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46FF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可测试性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51B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功能验收可通过前端流程、</w:t>
            </w:r>
            <w:r>
              <w:rPr>
                <w:color w:val="000000"/>
                <w:sz w:val="18"/>
              </w:rPr>
              <w:t xml:space="preserve">REST API </w:t>
            </w:r>
            <w:r>
              <w:rPr>
                <w:color w:val="000000"/>
                <w:sz w:val="18"/>
              </w:rPr>
              <w:t>和数据库验证脚本分别复现，并保留明确的测试数据与预期结果。</w:t>
            </w:r>
          </w:p>
        </w:tc>
      </w:tr>
      <w:bookmarkEnd w:id="9"/>
    </w:tbl>
    <w:p w14:paraId="3E322D0D" w14:textId="77777777" w:rsidR="005C704D" w:rsidRDefault="005C704D">
      <w:pPr>
        <w:spacing w:after="40"/>
      </w:pPr>
    </w:p>
    <w:p w14:paraId="25F721F8" w14:textId="77777777" w:rsidR="005C704D" w:rsidRDefault="00000000">
      <w:pPr>
        <w:pStyle w:val="2"/>
      </w:pPr>
      <w:bookmarkStart w:id="10" w:name="_Toc239787065"/>
      <w:bookmarkStart w:id="11" w:name="_Toc239950550"/>
      <w:r>
        <w:t>文档组织结构</w:t>
      </w:r>
      <w:bookmarkEnd w:id="10"/>
      <w:bookmarkEnd w:id="11"/>
    </w:p>
    <w:p w14:paraId="14DEDD32" w14:textId="77777777" w:rsidR="005C704D" w:rsidRDefault="00000000">
      <w:pPr>
        <w:pStyle w:val="af4"/>
        <w:spacing w:after="80"/>
        <w:ind w:firstLine="420"/>
      </w:pPr>
      <w:r>
        <w:t>第一章说明系统目标、功能范围和质量要求；第二章以角色、用例图和用例规约描述业务行为；第三章定义核心数据、状态约束、接口和运行环境；附录</w:t>
      </w:r>
      <w:r>
        <w:t xml:space="preserve"> A </w:t>
      </w:r>
      <w:r>
        <w:t>汇总本文档中的图表。</w:t>
      </w:r>
    </w:p>
    <w:p w14:paraId="44D8802F" w14:textId="77777777" w:rsidR="005C704D" w:rsidRDefault="00000000">
      <w:pPr>
        <w:pStyle w:val="1"/>
      </w:pPr>
      <w:bookmarkStart w:id="12" w:name="_Toc239950551"/>
      <w:r>
        <w:lastRenderedPageBreak/>
        <w:t>总体设计</w:t>
      </w:r>
      <w:bookmarkEnd w:id="12"/>
    </w:p>
    <w:p w14:paraId="40BA6DAE" w14:textId="77777777" w:rsidR="005C704D" w:rsidRDefault="00000000">
      <w:pPr>
        <w:pStyle w:val="af4"/>
        <w:ind w:firstLine="420"/>
      </w:pPr>
      <w:r>
        <w:t>系统采用前后端分离和数据库业务封装相结合的结构。浏览器只负责交互与状态展示，</w:t>
      </w:r>
      <w:r>
        <w:t xml:space="preserve">ASP.NET Core </w:t>
      </w:r>
      <w:r>
        <w:t>负责接口、认证和业务编排，</w:t>
      </w:r>
      <w:r>
        <w:t xml:space="preserve">Oracle </w:t>
      </w:r>
      <w:r>
        <w:t>负责持久化、约束、查询视图及关键事务。</w:t>
      </w:r>
    </w:p>
    <w:p w14:paraId="4B0E878C" w14:textId="77777777" w:rsidR="005C704D" w:rsidRDefault="00000000">
      <w:pPr>
        <w:pStyle w:val="2"/>
      </w:pPr>
      <w:bookmarkStart w:id="13" w:name="_Toc239950552"/>
      <w:r>
        <w:t>分层架构</w:t>
      </w:r>
      <w:bookmarkEnd w:id="13"/>
    </w:p>
    <w:p w14:paraId="0772EFD0" w14:textId="77777777" w:rsidR="005C704D" w:rsidRDefault="000556FF">
      <w:pPr>
        <w:keepNext/>
        <w:jc w:val="center"/>
      </w:pPr>
      <w:r>
        <w:pict w14:anchorId="12971A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标题: 图 2-1 系统分层架构 - 说明 图 2-1 系统分层架构" style="width:417.85pt;height:288.4pt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">
            <v:imagedata r:id="rId11" o:title=""/>
          </v:shape>
        </w:pict>
      </w:r>
    </w:p>
    <w:p w14:paraId="5F66ABE4" w14:textId="77777777" w:rsidR="005C704D" w:rsidRDefault="00000000">
      <w:pPr>
        <w:pStyle w:val="a5"/>
        <w:spacing w:before="80" w:after="100"/>
        <w:jc w:val="center"/>
      </w:pPr>
      <w:bookmarkStart w:id="14" w:name="fig_2_1"/>
      <w:r>
        <w:rPr>
          <w:color w:val="000000"/>
        </w:rPr>
        <w:t>图</w:t>
      </w:r>
      <w:r>
        <w:rPr>
          <w:color w:val="000000"/>
        </w:rPr>
        <w:t xml:space="preserve"> 2-1 </w:t>
      </w:r>
      <w:r>
        <w:rPr>
          <w:color w:val="000000"/>
        </w:rPr>
        <w:t>系统分层架构</w:t>
      </w:r>
      <w:bookmarkEnd w:id="14"/>
    </w:p>
    <w:p w14:paraId="00DD45EA" w14:textId="77777777" w:rsidR="005C704D" w:rsidRDefault="00000000">
      <w:pPr>
        <w:pStyle w:val="a5"/>
        <w:keepNext/>
        <w:spacing w:before="80" w:after="100"/>
        <w:jc w:val="center"/>
      </w:pPr>
      <w:bookmarkStart w:id="15" w:name="tbl_2_1"/>
      <w:r>
        <w:rPr>
          <w:color w:val="000000"/>
        </w:rPr>
        <w:t>表</w:t>
      </w:r>
      <w:r>
        <w:rPr>
          <w:color w:val="000000"/>
        </w:rPr>
        <w:t xml:space="preserve"> 2-1 </w:t>
      </w:r>
      <w:r>
        <w:rPr>
          <w:color w:val="000000"/>
        </w:rPr>
        <w:t>系统分层职责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968"/>
      </w:tblGrid>
      <w:tr w:rsidR="005C704D" w14:paraId="77F07E25" w14:textId="77777777">
        <w:trPr>
          <w:tblHeader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FCDB1" w14:textId="77777777" w:rsidR="005C704D" w:rsidRDefault="00000000">
            <w:pPr>
              <w:spacing w:line="269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层次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2D52C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主要构件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BE11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职责</w:t>
            </w:r>
          </w:p>
        </w:tc>
      </w:tr>
      <w:tr w:rsidR="005C704D" w14:paraId="5F306B5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447E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表现层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7498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Vue 3 Arco Design Vue Router Pinia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928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页面展示、表单校验、路由权限和本地会话状态</w:t>
            </w:r>
          </w:p>
        </w:tc>
      </w:tr>
      <w:tr w:rsidR="005C704D" w14:paraId="0EBBBB18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4BA3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接口层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9944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ASP.NET Core Controller DTO ApiResponse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AC03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接收</w:t>
            </w:r>
            <w:r>
              <w:rPr>
                <w:color w:val="000000"/>
                <w:sz w:val="18"/>
              </w:rPr>
              <w:t xml:space="preserve"> HTTP </w:t>
            </w:r>
            <w:r>
              <w:rPr>
                <w:color w:val="000000"/>
                <w:sz w:val="18"/>
              </w:rPr>
              <w:t>请求、绑定参数、返回统一</w:t>
            </w:r>
            <w:r>
              <w:rPr>
                <w:color w:val="000000"/>
                <w:sz w:val="18"/>
              </w:rPr>
              <w:t xml:space="preserve"> JSON</w:t>
            </w:r>
          </w:p>
        </w:tc>
      </w:tr>
      <w:tr w:rsidR="005C704D" w14:paraId="53191CF5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5506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业务层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3A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Service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003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权限、参与关系、状态和输入规则校验，组织用例流程</w:t>
            </w:r>
          </w:p>
        </w:tc>
      </w:tr>
      <w:tr w:rsidR="005C704D" w14:paraId="5F42EFF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D60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数据访问层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50B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Repository Dapper OracleConnection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45B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执行</w:t>
            </w:r>
            <w:r>
              <w:rPr>
                <w:color w:val="000000"/>
                <w:sz w:val="18"/>
              </w:rPr>
              <w:t xml:space="preserve"> SQL</w:t>
            </w:r>
            <w:r>
              <w:rPr>
                <w:color w:val="000000"/>
                <w:sz w:val="18"/>
              </w:rPr>
              <w:t>、调用视图函数与存储过程、映射</w:t>
            </w:r>
            <w:r>
              <w:rPr>
                <w:color w:val="000000"/>
                <w:sz w:val="18"/>
              </w:rPr>
              <w:t xml:space="preserve"> DTO</w:t>
            </w:r>
          </w:p>
        </w:tc>
      </w:tr>
      <w:tr w:rsidR="005C704D" w14:paraId="17B1494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C0F0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数据层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398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Oracle </w:t>
            </w:r>
            <w:r>
              <w:rPr>
                <w:color w:val="000000"/>
                <w:sz w:val="18"/>
              </w:rPr>
              <w:t>表视图函数存储过程触发器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12D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持久化、完整性约束、原子事务和审计联动</w:t>
            </w:r>
          </w:p>
        </w:tc>
      </w:tr>
    </w:tbl>
    <w:p w14:paraId="07556458" w14:textId="77777777" w:rsidR="005C704D" w:rsidRDefault="00000000">
      <w:pPr>
        <w:pStyle w:val="2"/>
      </w:pPr>
      <w:bookmarkStart w:id="16" w:name="_Toc239950553"/>
      <w:r>
        <w:lastRenderedPageBreak/>
        <w:t>主要业务闭环</w:t>
      </w:r>
      <w:bookmarkEnd w:id="16"/>
    </w:p>
    <w:p w14:paraId="71F729E1" w14:textId="77777777" w:rsidR="005C704D" w:rsidRDefault="000556FF">
      <w:pPr>
        <w:keepNext/>
        <w:jc w:val="center"/>
      </w:pPr>
      <w:bookmarkStart w:id="17" w:name="fig2_1"/>
      <w:r>
        <w:pict w14:anchorId="598201F2">
          <v:shape id="_x0000_i1026" type="#_x0000_t75" alt="校园二手交易系统总体用例图，展示访客、注册用户、管理员和外部 AI 服务与主要用例的关系" style="width:447.8pt;height:278.85pt">
            <v:imagedata r:id="rId12" o:title="校园二手交易系统总体用例图，展示访客、注册用户、管理员和外部 AI 服务与主要用例的关系"/>
          </v:shape>
        </w:pict>
      </w:r>
      <w:bookmarkEnd w:id="17"/>
    </w:p>
    <w:p w14:paraId="320E997F" w14:textId="77777777" w:rsidR="005C704D" w:rsidRDefault="00000000">
      <w:pPr>
        <w:pStyle w:val="a5"/>
        <w:spacing w:before="80" w:after="100"/>
        <w:jc w:val="center"/>
      </w:pPr>
      <w:bookmarkStart w:id="18" w:name="fig_2_2"/>
      <w:r>
        <w:rPr>
          <w:color w:val="000000"/>
        </w:rPr>
        <w:t>图</w:t>
      </w:r>
      <w:r>
        <w:rPr>
          <w:color w:val="000000"/>
        </w:rPr>
        <w:t xml:space="preserve"> 2-2 </w:t>
      </w:r>
      <w:r>
        <w:rPr>
          <w:color w:val="000000"/>
        </w:rPr>
        <w:t>校园二手交易主业务闭环</w:t>
      </w:r>
      <w:bookmarkEnd w:id="18"/>
    </w:p>
    <w:p w14:paraId="7523613E" w14:textId="726E5A9E" w:rsidR="005C704D" w:rsidRDefault="00000000">
      <w:pPr>
        <w:pStyle w:val="af4"/>
        <w:ind w:firstLine="420"/>
      </w:pPr>
      <w:r>
        <w:t>卖家完成注册后发布商品，商品通过管理员审核才进入商品广场。买家可以浏览、收藏、议价或私聊，确认购买后创建订单并锁定商品。双方预约线下面交，通过确认码完成核销；订单完成后允许双方评价，评价结果参与信用分计算。举报由管理员处理，并根据结果联动商品或用户状态，同时写入审计日志。</w:t>
      </w:r>
    </w:p>
    <w:p w14:paraId="69568BFF" w14:textId="77777777" w:rsidR="005C704D" w:rsidRDefault="00000000">
      <w:pPr>
        <w:pStyle w:val="2"/>
      </w:pPr>
      <w:bookmarkStart w:id="19" w:name="_Toc239950554"/>
      <w:r>
        <w:t>前后端协作与接口约定</w:t>
      </w:r>
      <w:bookmarkEnd w:id="19"/>
    </w:p>
    <w:p w14:paraId="384594DF" w14:textId="77777777" w:rsidR="005C704D" w:rsidRDefault="00000000">
      <w:pPr>
        <w:pStyle w:val="af4"/>
        <w:ind w:firstLine="420"/>
      </w:pPr>
      <w:r>
        <w:t>前端在</w:t>
      </w:r>
      <w:r>
        <w:t xml:space="preserve"> src/api </w:t>
      </w:r>
      <w:r>
        <w:t>下按业务领域封装</w:t>
      </w:r>
      <w:r>
        <w:t xml:space="preserve"> Axios </w:t>
      </w:r>
      <w:r>
        <w:t>请求，页面组件通过</w:t>
      </w:r>
      <w:r>
        <w:t xml:space="preserve"> API </w:t>
      </w:r>
      <w:r>
        <w:t>模块调用后端。后端统一使用</w:t>
      </w:r>
      <w:r>
        <w:t xml:space="preserve"> ApiResponse </w:t>
      </w:r>
      <w:r>
        <w:t>返回</w:t>
      </w:r>
      <w:r>
        <w:t xml:space="preserve"> code</w:t>
      </w:r>
      <w:r>
        <w:t>、</w:t>
      </w:r>
      <w:r>
        <w:t xml:space="preserve">message </w:t>
      </w:r>
      <w:r>
        <w:t>与</w:t>
      </w:r>
      <w:r>
        <w:t xml:space="preserve"> data</w:t>
      </w:r>
      <w:r>
        <w:t>，分页接口同时返回</w:t>
      </w:r>
      <w:r>
        <w:t xml:space="preserve"> items </w:t>
      </w:r>
      <w:r>
        <w:t>和</w:t>
      </w:r>
      <w:r>
        <w:t xml:space="preserve"> total</w:t>
      </w:r>
      <w:r>
        <w:t>。需要登录的请求携带</w:t>
      </w:r>
      <w:r>
        <w:t xml:space="preserve"> Bearer </w:t>
      </w:r>
      <w:r>
        <w:t>令牌；前端路由守卫负责页面级拦截，后端认证处理器负责真正的接口级身份校验。</w:t>
      </w:r>
    </w:p>
    <w:p w14:paraId="606D03AE" w14:textId="77777777" w:rsidR="005C704D" w:rsidRDefault="00000000">
      <w:pPr>
        <w:pStyle w:val="a5"/>
        <w:keepNext/>
        <w:spacing w:before="80" w:after="100"/>
        <w:jc w:val="center"/>
      </w:pPr>
      <w:bookmarkStart w:id="20" w:name="tbl_2_2"/>
      <w:r>
        <w:rPr>
          <w:color w:val="000000"/>
        </w:rPr>
        <w:t>表</w:t>
      </w:r>
      <w:r>
        <w:rPr>
          <w:color w:val="000000"/>
        </w:rPr>
        <w:t xml:space="preserve"> 2-2 </w:t>
      </w:r>
      <w:r>
        <w:rPr>
          <w:color w:val="000000"/>
        </w:rPr>
        <w:t>接口协作约定</w:t>
      </w:r>
      <w:bookmarkEnd w:id="2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968"/>
      </w:tblGrid>
      <w:tr w:rsidR="005C704D" w14:paraId="66CE3236" w14:textId="77777777">
        <w:trPr>
          <w:tblHeader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30DCA" w14:textId="77777777" w:rsidR="005C704D" w:rsidRDefault="00000000">
            <w:pPr>
              <w:spacing w:line="269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约定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4E795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设计内容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19DF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示例</w:t>
            </w:r>
          </w:p>
        </w:tc>
      </w:tr>
      <w:tr w:rsidR="005C704D" w14:paraId="7AD5557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9364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资源路径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43AE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以</w:t>
            </w:r>
            <w:r>
              <w:rPr>
                <w:color w:val="000000"/>
                <w:sz w:val="18"/>
              </w:rPr>
              <w:t xml:space="preserve"> api </w:t>
            </w:r>
            <w:r>
              <w:rPr>
                <w:color w:val="000000"/>
                <w:sz w:val="18"/>
              </w:rPr>
              <w:t>加领域名组织</w:t>
            </w:r>
            <w:r>
              <w:rPr>
                <w:color w:val="000000"/>
                <w:sz w:val="18"/>
              </w:rPr>
              <w:t xml:space="preserve"> REST </w:t>
            </w:r>
            <w:r>
              <w:rPr>
                <w:color w:val="000000"/>
                <w:sz w:val="18"/>
              </w:rPr>
              <w:t>风格端点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3919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api/goods  api/orders  api/reports</w:t>
            </w:r>
          </w:p>
        </w:tc>
      </w:tr>
      <w:tr w:rsidR="005C704D" w14:paraId="6ABAC55D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FA5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身份令牌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BDCE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令牌负载包含用户编号和过期时间，使用</w:t>
            </w:r>
            <w:r>
              <w:rPr>
                <w:color w:val="000000"/>
                <w:sz w:val="18"/>
              </w:rPr>
              <w:t xml:space="preserve"> HMAC-SHA256 </w:t>
            </w:r>
            <w:r>
              <w:rPr>
                <w:color w:val="000000"/>
                <w:sz w:val="18"/>
              </w:rPr>
              <w:t>签名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5DD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Authorization Bearer token</w:t>
            </w:r>
          </w:p>
        </w:tc>
      </w:tr>
      <w:tr w:rsidR="005C704D" w14:paraId="0346220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26CD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分页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5FE6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page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size </w:t>
            </w:r>
            <w:r>
              <w:rPr>
                <w:color w:val="000000"/>
                <w:sz w:val="18"/>
              </w:rPr>
              <w:t>控制范围，返回项目集合</w:t>
            </w:r>
            <w:r>
              <w:rPr>
                <w:color w:val="000000"/>
                <w:sz w:val="18"/>
              </w:rPr>
              <w:lastRenderedPageBreak/>
              <w:t>与总数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C57E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lastRenderedPageBreak/>
              <w:t>GET api/goods?page=1&amp;size=10</w:t>
            </w:r>
          </w:p>
        </w:tc>
      </w:tr>
      <w:tr w:rsidR="005C704D" w14:paraId="40A8E958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31A1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异常处理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BD4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全局异常处理器记录错误并返回统一失败响应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C84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code 500  message internal server error</w:t>
            </w:r>
          </w:p>
        </w:tc>
      </w:tr>
      <w:tr w:rsidR="005C704D" w14:paraId="6A60F5F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CB7C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跨域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3FD5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开发环境允许</w:t>
            </w:r>
            <w:r>
              <w:rPr>
                <w:color w:val="000000"/>
                <w:sz w:val="18"/>
              </w:rPr>
              <w:t xml:space="preserve"> 5173 </w:t>
            </w:r>
            <w:r>
              <w:rPr>
                <w:color w:val="000000"/>
                <w:sz w:val="18"/>
              </w:rPr>
              <w:t>端口访问后端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434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localhost 5173</w:t>
            </w:r>
          </w:p>
        </w:tc>
      </w:tr>
    </w:tbl>
    <w:p w14:paraId="24C942FA" w14:textId="77777777" w:rsidR="005C704D" w:rsidRDefault="00000000">
      <w:pPr>
        <w:pStyle w:val="2"/>
      </w:pPr>
      <w:bookmarkStart w:id="21" w:name="_Toc239950555"/>
      <w:r>
        <w:t>核心状态设计</w:t>
      </w:r>
      <w:bookmarkEnd w:id="21"/>
    </w:p>
    <w:p w14:paraId="581B2B6A" w14:textId="77777777" w:rsidR="005C704D" w:rsidRDefault="000556FF">
      <w:pPr>
        <w:keepNext/>
        <w:jc w:val="center"/>
      </w:pPr>
      <w:r>
        <w:pict w14:anchorId="0E4D473D">
          <v:shape id="_x0000_i1027" type="#_x0000_t75" alt="标题: 图 2-3 商品与订单状态转换 - 说明 图 2-3 商品与订单状态转换" style="width:456.15pt;height:279.7pt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">
            <v:imagedata r:id="rId13" o:title="" cropbottom="-25f"/>
          </v:shape>
        </w:pict>
      </w:r>
    </w:p>
    <w:p w14:paraId="255D5CFF" w14:textId="77777777" w:rsidR="005C704D" w:rsidRDefault="00000000">
      <w:pPr>
        <w:pStyle w:val="a5"/>
        <w:spacing w:before="80" w:after="100"/>
        <w:jc w:val="center"/>
      </w:pPr>
      <w:bookmarkStart w:id="22" w:name="fig_2_3"/>
      <w:r>
        <w:rPr>
          <w:color w:val="000000"/>
        </w:rPr>
        <w:t>图</w:t>
      </w:r>
      <w:r>
        <w:rPr>
          <w:color w:val="000000"/>
        </w:rPr>
        <w:t xml:space="preserve"> 2-3 </w:t>
      </w:r>
      <w:r>
        <w:rPr>
          <w:color w:val="000000"/>
        </w:rPr>
        <w:t>商品与订单状态转换</w:t>
      </w:r>
      <w:bookmarkEnd w:id="22"/>
    </w:p>
    <w:p w14:paraId="09C5742A" w14:textId="77777777" w:rsidR="005C704D" w:rsidRDefault="00000000">
      <w:pPr>
        <w:pStyle w:val="af4"/>
        <w:ind w:firstLine="420"/>
      </w:pPr>
      <w:r>
        <w:t>商品与订单状态相互约束。创建有效订单时商品由</w:t>
      </w:r>
      <w:r>
        <w:t xml:space="preserve"> approved </w:t>
      </w:r>
      <w:r>
        <w:t>变为</w:t>
      </w:r>
      <w:r>
        <w:t xml:space="preserve"> locked</w:t>
      </w:r>
      <w:r>
        <w:t>，取消订单时释放为</w:t>
      </w:r>
      <w:r>
        <w:t xml:space="preserve"> approved</w:t>
      </w:r>
      <w:r>
        <w:t>，确认完成时订单变为</w:t>
      </w:r>
      <w:r>
        <w:t xml:space="preserve"> completed </w:t>
      </w:r>
      <w:r>
        <w:t>且商品变为</w:t>
      </w:r>
      <w:r>
        <w:t xml:space="preserve"> sold</w:t>
      </w:r>
      <w:r>
        <w:t>。审核驳回进入</w:t>
      </w:r>
      <w:r>
        <w:t xml:space="preserve"> rejected</w:t>
      </w:r>
      <w:r>
        <w:t>，卖家主动下架进入</w:t>
      </w:r>
      <w:r>
        <w:t xml:space="preserve"> offline</w:t>
      </w:r>
      <w:r>
        <w:t>。数据库检查约束限定状态值，服务和存储过程限定可达路径。</w:t>
      </w:r>
    </w:p>
    <w:p w14:paraId="77061458" w14:textId="77777777" w:rsidR="005C704D" w:rsidRDefault="00000000">
      <w:pPr>
        <w:pStyle w:val="1"/>
      </w:pPr>
      <w:bookmarkStart w:id="23" w:name="_Toc239950556"/>
      <w:r>
        <w:lastRenderedPageBreak/>
        <w:t>功能模块设计与实现</w:t>
      </w:r>
      <w:bookmarkEnd w:id="23"/>
    </w:p>
    <w:p w14:paraId="3F4770CD" w14:textId="77777777" w:rsidR="005C704D" w:rsidRDefault="00000000">
      <w:pPr>
        <w:pStyle w:val="2"/>
      </w:pPr>
      <w:bookmarkStart w:id="24" w:name="_Toc239787067"/>
      <w:bookmarkStart w:id="25" w:name="_Toc239950557"/>
      <w:r>
        <w:t>参与者与系统边界</w:t>
      </w:r>
      <w:bookmarkEnd w:id="24"/>
      <w:bookmarkEnd w:id="25"/>
    </w:p>
    <w:p w14:paraId="32BF33A0" w14:textId="77777777" w:rsidR="005C704D" w:rsidRDefault="00000000">
      <w:pPr>
        <w:pStyle w:val="a5"/>
        <w:keepNext/>
        <w:jc w:val="center"/>
      </w:pPr>
      <w:bookmarkStart w:id="26" w:name="tbl_3_1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3-1 </w:t>
      </w:r>
      <w:r>
        <w:rPr>
          <w:rFonts w:ascii="Times New Roman" w:eastAsia="宋体" w:hAnsi="Times New Roman"/>
          <w:color w:val="000000"/>
        </w:rPr>
        <w:t>系统参与者</w:t>
      </w:r>
      <w:bookmarkEnd w:id="2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84"/>
        <w:gridCol w:w="2520"/>
        <w:gridCol w:w="5832"/>
      </w:tblGrid>
      <w:tr w:rsidR="005C704D" w14:paraId="61059DA2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C6214" w14:textId="77777777" w:rsidR="005C704D" w:rsidRDefault="00000000">
            <w:pPr>
              <w:spacing w:line="269" w:lineRule="auto"/>
              <w:jc w:val="center"/>
            </w:pPr>
            <w:bookmarkStart w:id="27" w:name="table2_1"/>
            <w:r>
              <w:rPr>
                <w:rFonts w:ascii="Arial" w:eastAsia="黑体" w:hAnsi="Arial"/>
                <w:b/>
                <w:color w:val="000000"/>
                <w:sz w:val="18"/>
              </w:rPr>
              <w:t>参与者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9B1D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定义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9F7F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主要职责与权限</w:t>
            </w:r>
          </w:p>
        </w:tc>
      </w:tr>
      <w:tr w:rsidR="005C704D" w14:paraId="1DFE22C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292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访客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1DE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未登录访问者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109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浏览首页、商品列表、商品详情、帮助中心和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使用问答。</w:t>
            </w:r>
          </w:p>
        </w:tc>
      </w:tr>
      <w:tr w:rsidR="005C704D" w14:paraId="10662C34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6B5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注册用户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894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校内买家或卖家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849D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维护个人资料；收藏、议价、私信、下单、预约、评价和举报；可同时承担买家与卖家角色。</w:t>
            </w:r>
          </w:p>
        </w:tc>
      </w:tr>
      <w:tr w:rsidR="005C704D" w14:paraId="7DCBBF4E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A91F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认证用户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EB11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学生认证已通过的注册用户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523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在普通用户能力基础上参与需要校园身份可信度的发布和交易活动。</w:t>
            </w:r>
          </w:p>
        </w:tc>
      </w:tr>
      <w:tr w:rsidR="005C704D" w14:paraId="41DBB9F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08C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798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平台治理人员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D15D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审核学生认证和商品，处理举报，封禁或解禁用户，管理公告，查看订单和审计日志。</w:t>
            </w:r>
          </w:p>
        </w:tc>
      </w:tr>
      <w:tr w:rsidR="005C704D" w14:paraId="3FFFD91B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F36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外部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服务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989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DeepSeek </w:t>
            </w:r>
            <w:r>
              <w:rPr>
                <w:color w:val="000000"/>
                <w:sz w:val="18"/>
              </w:rPr>
              <w:t>兼容接口</w:t>
            </w:r>
          </w:p>
        </w:tc>
        <w:tc>
          <w:tcPr>
            <w:tcW w:w="5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03D6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根据平台使用手册回答通用使用问题，不读取平台用户数据，也不参与交易决策。</w:t>
            </w:r>
          </w:p>
        </w:tc>
      </w:tr>
      <w:bookmarkEnd w:id="27"/>
    </w:tbl>
    <w:p w14:paraId="5538A7FD" w14:textId="77777777" w:rsidR="005C704D" w:rsidRDefault="005C704D">
      <w:pPr>
        <w:spacing w:after="40"/>
      </w:pPr>
    </w:p>
    <w:p w14:paraId="7991842D" w14:textId="77777777" w:rsidR="005C704D" w:rsidRDefault="00000000">
      <w:pPr>
        <w:pStyle w:val="2"/>
      </w:pPr>
      <w:bookmarkStart w:id="28" w:name="_Toc239787068"/>
      <w:bookmarkStart w:id="29" w:name="_Toc239950558"/>
      <w:r>
        <w:t>系统总体用例</w:t>
      </w:r>
      <w:bookmarkEnd w:id="28"/>
      <w:bookmarkEnd w:id="29"/>
    </w:p>
    <w:p w14:paraId="5E88A86F" w14:textId="3AE90F84" w:rsidR="005C704D" w:rsidRDefault="00000000">
      <w:pPr>
        <w:pStyle w:val="af4"/>
        <w:spacing w:after="80"/>
        <w:ind w:firstLine="420"/>
      </w:pPr>
      <w:r>
        <w:t>系统以商品为交易主线，以校园用户身份和管理员治理为信任基础。公开浏览与帮助能力位于系统边界</w:t>
      </w:r>
      <w:r w:rsidR="00127E62">
        <w:rPr>
          <w:rFonts w:hint="eastAsia"/>
        </w:rPr>
        <w:t>内部</w:t>
      </w:r>
      <w:r>
        <w:t>，涉及用户数据或状态变更的操作必须在登录后进行，管理操作还必须通过管理员角色校验。</w:t>
      </w:r>
    </w:p>
    <w:p w14:paraId="3BB28E5B" w14:textId="77777777" w:rsidR="005C704D" w:rsidRDefault="00000000">
      <w:pPr>
        <w:pStyle w:val="2"/>
      </w:pPr>
      <w:bookmarkStart w:id="30" w:name="_Toc239950559"/>
      <w:bookmarkStart w:id="31" w:name="_Toc239787069"/>
      <w:r>
        <w:t>账号与学生认证用例</w:t>
      </w:r>
      <w:bookmarkEnd w:id="30"/>
      <w:bookmarkEnd w:id="31"/>
    </w:p>
    <w:p w14:paraId="4C0BFF57" w14:textId="77777777" w:rsidR="005C704D" w:rsidRDefault="00000000">
      <w:pPr>
        <w:pStyle w:val="3"/>
      </w:pPr>
      <w:r>
        <w:t>注册和学生认证</w:t>
      </w:r>
    </w:p>
    <w:p w14:paraId="034F94FC" w14:textId="77777777" w:rsidR="005C704D" w:rsidRDefault="00000000">
      <w:pPr>
        <w:pStyle w:val="a5"/>
        <w:keepNext/>
        <w:jc w:val="center"/>
      </w:pPr>
      <w:bookmarkStart w:id="32" w:name="tbl_3_2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3-2 </w:t>
      </w:r>
      <w:r>
        <w:rPr>
          <w:rFonts w:ascii="Times New Roman" w:eastAsia="宋体" w:hAnsi="Times New Roman"/>
          <w:color w:val="000000"/>
        </w:rPr>
        <w:t>注册和学生认证用例规约</w:t>
      </w:r>
      <w:bookmarkEnd w:id="3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2F8ECA2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33C00" w14:textId="77777777" w:rsidR="005C704D" w:rsidRDefault="00000000">
            <w:pPr>
              <w:spacing w:line="269" w:lineRule="auto"/>
              <w:jc w:val="center"/>
            </w:pPr>
            <w:bookmarkStart w:id="33" w:name="table2_2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1852C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074B959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E9DA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D4D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UC-01</w:t>
            </w:r>
          </w:p>
        </w:tc>
      </w:tr>
      <w:tr w:rsidR="005C704D" w14:paraId="48A00DF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B41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E32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注册用户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管理员</w:t>
            </w:r>
          </w:p>
        </w:tc>
      </w:tr>
      <w:tr w:rsidR="005C704D" w14:paraId="4B3C6E2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5784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2B2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访客提交注册信息，或注册用户补充学生认证信息。</w:t>
            </w:r>
          </w:p>
        </w:tc>
      </w:tr>
      <w:tr w:rsidR="005C704D" w14:paraId="0AD5C45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DF2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ED4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用户名和学号未被占用；系统可访问用户与认证数据。</w:t>
            </w:r>
          </w:p>
        </w:tc>
      </w:tr>
      <w:tr w:rsidR="005C704D" w14:paraId="42FA5D4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2DB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21C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用户填写用户名、密码、学号、姓名和学院等信息。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系统校验必填项、唯一性和字段格式。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系统创建用户账号并建立待审核的学生认证记录。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管理员查看待审记录并选择通过或拒绝。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系统保存审核状态并向用户展示结果。</w:t>
            </w:r>
          </w:p>
        </w:tc>
      </w:tr>
      <w:tr w:rsidR="005C704D" w14:paraId="6E8E0C1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A51E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D93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用户名或学号已存在时拒绝创建并提示冲突字段。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信息不完整或格式不合法时保留表单并提示修改。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管理员拒绝时填写原因，用户可修改后再次提交。</w:t>
            </w:r>
          </w:p>
        </w:tc>
      </w:tr>
      <w:tr w:rsidR="005C704D" w14:paraId="485E702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1B00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04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形成可登录账号；认证记录状态为</w:t>
            </w:r>
            <w:r>
              <w:rPr>
                <w:color w:val="000000"/>
                <w:sz w:val="18"/>
              </w:rPr>
              <w:t xml:space="preserve"> pending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approved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rejected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5C704D" w14:paraId="2CA1A08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05EE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5B79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用户名唯一；一个用户对应一条认证记录；学号不得重复；只有管理员可审核。</w:t>
            </w:r>
          </w:p>
        </w:tc>
      </w:tr>
      <w:bookmarkEnd w:id="33"/>
    </w:tbl>
    <w:p w14:paraId="4F985879" w14:textId="77777777" w:rsidR="005C704D" w:rsidRDefault="005C704D">
      <w:pPr>
        <w:spacing w:after="40"/>
      </w:pPr>
    </w:p>
    <w:p w14:paraId="2286F659" w14:textId="77777777" w:rsidR="005C704D" w:rsidRDefault="00000000">
      <w:pPr>
        <w:pStyle w:val="3"/>
      </w:pPr>
      <w:r>
        <w:t>登录和个人资料维护</w:t>
      </w:r>
    </w:p>
    <w:p w14:paraId="2EA56663" w14:textId="77777777" w:rsidR="005C704D" w:rsidRDefault="00000000">
      <w:pPr>
        <w:pStyle w:val="a5"/>
        <w:keepNext/>
        <w:jc w:val="center"/>
      </w:pPr>
      <w:bookmarkStart w:id="34" w:name="tbl_3_3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3-3 </w:t>
      </w:r>
      <w:r>
        <w:rPr>
          <w:rFonts w:ascii="Times New Roman" w:eastAsia="宋体" w:hAnsi="Times New Roman"/>
          <w:color w:val="000000"/>
        </w:rPr>
        <w:t>登录和个人资料维护用例规约</w:t>
      </w:r>
      <w:bookmarkEnd w:id="3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7D7506CA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5A455" w14:textId="77777777" w:rsidR="005C704D" w:rsidRDefault="00000000">
            <w:pPr>
              <w:spacing w:line="269" w:lineRule="auto"/>
              <w:jc w:val="center"/>
            </w:pPr>
            <w:bookmarkStart w:id="35" w:name="table2_3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E057A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5E53188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25BB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1C6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UC-02</w:t>
            </w:r>
          </w:p>
        </w:tc>
      </w:tr>
      <w:tr w:rsidR="005C704D" w14:paraId="6959BFB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BCD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A77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管理员</w:t>
            </w:r>
          </w:p>
        </w:tc>
      </w:tr>
      <w:tr w:rsidR="005C704D" w14:paraId="060FAC4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CC0A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78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用户提交用户名或学号与密码，或在登录后编辑个人资料。</w:t>
            </w:r>
          </w:p>
        </w:tc>
      </w:tr>
      <w:tr w:rsidR="005C704D" w14:paraId="173435D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0944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2C6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账号已存在；用户未被封禁；客户端可保存有效令牌。</w:t>
            </w:r>
          </w:p>
        </w:tc>
      </w:tr>
      <w:tr w:rsidR="005C704D" w14:paraId="1492060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A15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521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用户输入登录标识和密码。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系统定位账号并校验账号状态与密码摘要。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系统签发访问令牌并返回当前用户信息。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用户进入个人中心查看或修改昵称、手机、邮箱和头像。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系统保存修改并刷新页面展示。</w:t>
            </w:r>
          </w:p>
        </w:tc>
      </w:tr>
      <w:tr w:rsidR="005C704D" w14:paraId="39310EC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D69C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F8BB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账号不存在或密码错误时返回统一错误，避免暴露账号是否存在。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封禁账号拒绝登录。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令牌失效时跳转登录页并保留原目标地址。</w:t>
            </w:r>
          </w:p>
        </w:tc>
      </w:tr>
      <w:tr w:rsidR="005C704D" w14:paraId="6697B1C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D3D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AC58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形成有效会话；允许的个人资料字段被更新。</w:t>
            </w:r>
          </w:p>
        </w:tc>
      </w:tr>
      <w:tr w:rsidR="005C704D" w14:paraId="70D2546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B861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5058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密码不得明文保存；普通用户只能修改本人资料；管理员路由仅限</w:t>
            </w:r>
            <w:r>
              <w:rPr>
                <w:color w:val="000000"/>
                <w:sz w:val="18"/>
              </w:rPr>
              <w:t xml:space="preserve"> admin </w:t>
            </w:r>
            <w:r>
              <w:rPr>
                <w:color w:val="000000"/>
                <w:sz w:val="18"/>
              </w:rPr>
              <w:t>角色。</w:t>
            </w:r>
          </w:p>
        </w:tc>
      </w:tr>
      <w:bookmarkEnd w:id="35"/>
    </w:tbl>
    <w:p w14:paraId="4FFCC204" w14:textId="77777777" w:rsidR="005C704D" w:rsidRDefault="005C704D">
      <w:pPr>
        <w:spacing w:after="40"/>
      </w:pPr>
    </w:p>
    <w:p w14:paraId="2EAC0220" w14:textId="77777777" w:rsidR="005C704D" w:rsidRDefault="00000000">
      <w:pPr>
        <w:pStyle w:val="3"/>
      </w:pPr>
      <w:r>
        <w:rPr>
          <w:sz w:val="24"/>
        </w:rPr>
        <w:lastRenderedPageBreak/>
        <w:t>用例实现</w:t>
      </w:r>
    </w:p>
    <w:p w14:paraId="17DA43F8" w14:textId="77777777" w:rsidR="005C704D" w:rsidRDefault="00000000">
      <w:pPr>
        <w:pStyle w:val="af4"/>
        <w:ind w:firstLine="420"/>
      </w:pPr>
      <w:r>
        <w:t>登录用例由</w:t>
      </w:r>
      <w:r>
        <w:t xml:space="preserve"> AuthService </w:t>
      </w:r>
      <w:r>
        <w:t>完成账号定位、状态检查和密码校验，认证通过后签发访问令牌；学生认证审核只允许管理员执行。</w:t>
      </w:r>
    </w:p>
    <w:p w14:paraId="2B6E395E" w14:textId="77777777" w:rsidR="005C704D" w:rsidRDefault="00000000">
      <w:pPr>
        <w:keepNext/>
        <w:spacing w:before="80" w:after="60"/>
      </w:pPr>
      <w:r>
        <w:rPr>
          <w:rFonts w:ascii="Arial" w:eastAsia="黑体" w:hAnsi="Arial"/>
          <w:b/>
          <w:color w:val="000000"/>
        </w:rPr>
        <w:t>核心代码（</w:t>
      </w:r>
      <w:r>
        <w:rPr>
          <w:rFonts w:ascii="Arial" w:eastAsia="黑体" w:hAnsi="Arial"/>
          <w:b/>
          <w:color w:val="000000"/>
        </w:rPr>
        <w:t xml:space="preserve">AuthService.cs </w:t>
      </w:r>
      <w:r>
        <w:rPr>
          <w:rFonts w:ascii="Arial" w:eastAsia="黑体" w:hAnsi="Arial"/>
          <w:b/>
          <w:color w:val="000000"/>
        </w:rPr>
        <w:t>与</w:t>
      </w:r>
      <w:r>
        <w:rPr>
          <w:rFonts w:ascii="Arial" w:eastAsia="黑体" w:hAnsi="Arial"/>
          <w:b/>
          <w:color w:val="000000"/>
        </w:rPr>
        <w:t xml:space="preserve"> PasswordHasher.cs</w:t>
      </w:r>
      <w:r>
        <w:rPr>
          <w:rFonts w:ascii="Arial" w:eastAsia="黑体" w:hAnsi="Arial"/>
          <w:b/>
          <w:color w:val="000000"/>
        </w:rPr>
        <w:t>）</w:t>
      </w:r>
    </w:p>
    <w:p w14:paraId="3E9B8E6F" w14:textId="77777777" w:rsidR="005C704D" w:rsidRDefault="00000000">
      <w:pPr>
        <w:keepLines/>
        <w:shd w:val="clear" w:color="auto" w:fill="F2F2F2"/>
        <w:spacing w:after="120"/>
        <w:ind w:left="317" w:right="173"/>
      </w:pPr>
      <w:r>
        <w:rPr>
          <w:rFonts w:ascii="Consolas" w:eastAsia="等线" w:hAnsi="Consolas"/>
          <w:color w:val="000000"/>
          <w:sz w:val="16"/>
        </w:rPr>
        <w:t>public async Task&lt;AuthResponseDto&gt; LoginAsync(LoginRequestDto request)</w:t>
      </w:r>
      <w:r>
        <w:rPr>
          <w:rFonts w:ascii="Consolas" w:eastAsia="等线" w:hAnsi="Consolas"/>
          <w:color w:val="000000"/>
          <w:sz w:val="16"/>
        </w:rPr>
        <w:br/>
        <w:t>{</w:t>
      </w:r>
      <w:r>
        <w:rPr>
          <w:rFonts w:ascii="Consolas" w:eastAsia="等线" w:hAnsi="Consolas"/>
          <w:color w:val="000000"/>
          <w:sz w:val="16"/>
        </w:rPr>
        <w:br/>
        <w:t xml:space="preserve">    var account = request.Account?.Trim();</w:t>
      </w:r>
      <w:r>
        <w:rPr>
          <w:rFonts w:ascii="Consolas" w:eastAsia="等线" w:hAnsi="Consolas"/>
          <w:color w:val="000000"/>
          <w:sz w:val="16"/>
        </w:rPr>
        <w:br/>
        <w:t xml:space="preserve">    var user = await _userRepository.GetByUsernameAsync(account)</w:t>
      </w:r>
      <w:r>
        <w:rPr>
          <w:rFonts w:ascii="Consolas" w:eastAsia="等线" w:hAnsi="Consolas"/>
          <w:color w:val="000000"/>
          <w:sz w:val="16"/>
        </w:rPr>
        <w:br/>
        <w:t xml:space="preserve">        ?? await _userRepository.GetByStudentIdAsync(account);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 xml:space="preserve">    if (user == null || !_passwordHasher.Verify(request.Password, user.Password))</w:t>
      </w:r>
      <w:r>
        <w:rPr>
          <w:rFonts w:ascii="Consolas" w:eastAsia="等线" w:hAnsi="Consolas"/>
          <w:color w:val="000000"/>
          <w:sz w:val="16"/>
        </w:rPr>
        <w:br/>
        <w:t xml:space="preserve">        throw new AuthException(401, "</w:t>
      </w:r>
      <w:r>
        <w:rPr>
          <w:rFonts w:ascii="Consolas" w:eastAsia="等线" w:hAnsi="Consolas"/>
          <w:color w:val="000000"/>
          <w:sz w:val="16"/>
        </w:rPr>
        <w:t>账号或密码错误</w:t>
      </w:r>
      <w:r>
        <w:rPr>
          <w:rFonts w:ascii="Consolas" w:eastAsia="等线" w:hAnsi="Consolas"/>
          <w:color w:val="000000"/>
          <w:sz w:val="16"/>
        </w:rPr>
        <w:t>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 xml:space="preserve">    if (string.Equals(user.Status, "banned", StringComparison.OrdinalIgnoreCase))</w:t>
      </w:r>
      <w:r>
        <w:rPr>
          <w:rFonts w:ascii="Consolas" w:eastAsia="等线" w:hAnsi="Consolas"/>
          <w:color w:val="000000"/>
          <w:sz w:val="16"/>
        </w:rPr>
        <w:br/>
        <w:t xml:space="preserve">        throw new AuthException(403, "</w:t>
      </w:r>
      <w:r>
        <w:rPr>
          <w:rFonts w:ascii="Consolas" w:eastAsia="等线" w:hAnsi="Consolas"/>
          <w:color w:val="000000"/>
          <w:sz w:val="16"/>
        </w:rPr>
        <w:t>账号已被封禁</w:t>
      </w:r>
      <w:r>
        <w:rPr>
          <w:rFonts w:ascii="Consolas" w:eastAsia="等线" w:hAnsi="Consolas"/>
          <w:color w:val="000000"/>
          <w:sz w:val="16"/>
        </w:rPr>
        <w:t>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 xml:space="preserve">    return new AuthResponseDto</w:t>
      </w:r>
      <w:r>
        <w:rPr>
          <w:rFonts w:ascii="Consolas" w:eastAsia="等线" w:hAnsi="Consolas"/>
          <w:color w:val="000000"/>
          <w:sz w:val="16"/>
        </w:rPr>
        <w:br/>
        <w:t xml:space="preserve">    {</w:t>
      </w:r>
      <w:r>
        <w:rPr>
          <w:rFonts w:ascii="Consolas" w:eastAsia="等线" w:hAnsi="Consolas"/>
          <w:color w:val="000000"/>
          <w:sz w:val="16"/>
        </w:rPr>
        <w:br/>
        <w:t xml:space="preserve">        Token = _tokenService.GenerateToken(user.UserId),</w:t>
      </w:r>
      <w:r>
        <w:rPr>
          <w:rFonts w:ascii="Consolas" w:eastAsia="等线" w:hAnsi="Consolas"/>
          <w:color w:val="000000"/>
          <w:sz w:val="16"/>
        </w:rPr>
        <w:br/>
        <w:t xml:space="preserve">        User = ToDto(user)</w:t>
      </w:r>
      <w:r>
        <w:rPr>
          <w:rFonts w:ascii="Consolas" w:eastAsia="等线" w:hAnsi="Consolas"/>
          <w:color w:val="000000"/>
          <w:sz w:val="16"/>
        </w:rPr>
        <w:br/>
        <w:t xml:space="preserve">    };</w:t>
      </w:r>
      <w:r>
        <w:rPr>
          <w:rFonts w:ascii="Consolas" w:eastAsia="等线" w:hAnsi="Consolas"/>
          <w:color w:val="000000"/>
          <w:sz w:val="16"/>
        </w:rPr>
        <w:br/>
        <w:t>}</w:t>
      </w:r>
    </w:p>
    <w:p w14:paraId="75526813" w14:textId="77777777" w:rsidR="005C704D" w:rsidRDefault="000556FF">
      <w:pPr>
        <w:jc w:val="center"/>
      </w:pPr>
      <w:r>
        <w:pict w14:anchorId="4A87AFE4">
          <v:shape id="_x0000_i1028" type="#_x0000_t75" style="width:467.8pt;height:156.05pt">
            <v:imagedata r:id="rId14" o:title="屏幕截图 2026-09-10 165344"/>
          </v:shape>
        </w:pict>
      </w:r>
    </w:p>
    <w:p w14:paraId="1FE9CF83" w14:textId="77777777" w:rsidR="005C704D" w:rsidRDefault="00000000">
      <w:pPr>
        <w:pStyle w:val="a5"/>
        <w:spacing w:before="80" w:after="100"/>
        <w:jc w:val="center"/>
      </w:pPr>
      <w:bookmarkStart w:id="36" w:name="fig_3_1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3-1 </w:t>
      </w:r>
      <w:r>
        <w:rPr>
          <w:rFonts w:ascii="Times New Roman" w:eastAsia="宋体" w:hAnsi="Times New Roman"/>
          <w:color w:val="000000"/>
        </w:rPr>
        <w:t>学生认证实现界面</w:t>
      </w:r>
      <w:bookmarkEnd w:id="36"/>
    </w:p>
    <w:p w14:paraId="67CA922E" w14:textId="77777777" w:rsidR="005C704D" w:rsidRDefault="00000000">
      <w:pPr>
        <w:pStyle w:val="2"/>
      </w:pPr>
      <w:bookmarkStart w:id="37" w:name="_Toc239787070"/>
      <w:bookmarkStart w:id="38" w:name="_Toc239950560"/>
      <w:r>
        <w:t>商品浏览与商品管理用例</w:t>
      </w:r>
      <w:bookmarkEnd w:id="37"/>
      <w:bookmarkEnd w:id="38"/>
    </w:p>
    <w:p w14:paraId="6156D463" w14:textId="77777777" w:rsidR="005C704D" w:rsidRDefault="00000000">
      <w:pPr>
        <w:pStyle w:val="3"/>
      </w:pPr>
      <w:r>
        <w:t>浏览检索和收藏商品</w:t>
      </w:r>
    </w:p>
    <w:p w14:paraId="5B1EC676" w14:textId="77777777" w:rsidR="005C704D" w:rsidRDefault="00000000">
      <w:pPr>
        <w:pStyle w:val="a5"/>
        <w:keepNext/>
        <w:jc w:val="center"/>
      </w:pPr>
      <w:bookmarkStart w:id="39" w:name="tbl_3_4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3-4 </w:t>
      </w:r>
      <w:r>
        <w:rPr>
          <w:rFonts w:ascii="Times New Roman" w:eastAsia="宋体" w:hAnsi="Times New Roman"/>
          <w:color w:val="000000"/>
        </w:rPr>
        <w:t>浏览检索和收藏商品用例规约</w:t>
      </w:r>
      <w:bookmarkEnd w:id="3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2A43B11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774E" w14:textId="77777777" w:rsidR="005C704D" w:rsidRDefault="00000000">
            <w:pPr>
              <w:spacing w:line="269" w:lineRule="auto"/>
              <w:jc w:val="center"/>
            </w:pPr>
            <w:bookmarkStart w:id="40" w:name="table2_4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CE63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3B6547B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76D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A64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UC-03</w:t>
            </w:r>
          </w:p>
        </w:tc>
      </w:tr>
      <w:tr w:rsidR="005C704D" w14:paraId="40D991F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185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C7C4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注册用户</w:t>
            </w:r>
          </w:p>
        </w:tc>
      </w:tr>
      <w:tr w:rsidR="005C704D" w14:paraId="4225C73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154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6855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参与者进入首页、商品广场或商品详情页。</w:t>
            </w:r>
          </w:p>
        </w:tc>
      </w:tr>
      <w:tr w:rsidR="005C704D" w14:paraId="433A8A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C7A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CFC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公开查询服务可用；商品状态为</w:t>
            </w:r>
            <w:r>
              <w:rPr>
                <w:color w:val="000000"/>
                <w:sz w:val="18"/>
              </w:rPr>
              <w:t xml:space="preserve"> approved </w:t>
            </w:r>
            <w:r>
              <w:rPr>
                <w:color w:val="000000"/>
                <w:sz w:val="18"/>
              </w:rPr>
              <w:t>才能公开展示。</w:t>
            </w:r>
          </w:p>
        </w:tc>
      </w:tr>
      <w:tr w:rsidR="005C704D" w14:paraId="4736662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65C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2CF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参与者按分类、关键词、价格区间和排序条件发起查询。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系统返回分页商品摘要。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参与者进入详情，系统展示商品、图片、卖家信用与认证信息并增加浏览量。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登录用户可收藏或取消收藏，并在收藏列表中查看结果。</w:t>
            </w:r>
          </w:p>
        </w:tc>
      </w:tr>
      <w:tr w:rsidR="005C704D" w14:paraId="687D133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CEE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F2AE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查询无结果时展示空状态和清除筛选入口。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商品已下架、锁定或售出时禁止继续购买，并展示状态。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未登录用户收藏时跳转登录。</w:t>
            </w:r>
          </w:p>
        </w:tc>
      </w:tr>
      <w:tr w:rsidR="005C704D" w14:paraId="28FAF9A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618A4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1D3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查询条件与分页状态被保留；收藏关系按用户和商品唯一。</w:t>
            </w:r>
          </w:p>
        </w:tc>
      </w:tr>
      <w:tr w:rsidR="005C704D" w14:paraId="45E79EB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D6E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B487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仅公开</w:t>
            </w:r>
            <w:r>
              <w:rPr>
                <w:color w:val="000000"/>
                <w:sz w:val="18"/>
              </w:rPr>
              <w:t xml:space="preserve"> approved </w:t>
            </w:r>
            <w:r>
              <w:rPr>
                <w:color w:val="000000"/>
                <w:sz w:val="18"/>
              </w:rPr>
              <w:t>商品；浏览量非负且原子递增；不得重复收藏同一商品。</w:t>
            </w:r>
          </w:p>
        </w:tc>
      </w:tr>
      <w:bookmarkEnd w:id="40"/>
    </w:tbl>
    <w:p w14:paraId="61C10076" w14:textId="77777777" w:rsidR="005C704D" w:rsidRDefault="005C704D">
      <w:pPr>
        <w:spacing w:after="40"/>
      </w:pPr>
    </w:p>
    <w:p w14:paraId="443BA63A" w14:textId="77777777" w:rsidR="005C704D" w:rsidRDefault="00000000">
      <w:pPr>
        <w:pStyle w:val="3"/>
      </w:pPr>
      <w:r>
        <w:t>发布编辑和下架商品</w:t>
      </w:r>
    </w:p>
    <w:p w14:paraId="3F64E679" w14:textId="77777777" w:rsidR="005C704D" w:rsidRDefault="00000000">
      <w:pPr>
        <w:pStyle w:val="a5"/>
        <w:keepNext/>
        <w:jc w:val="center"/>
      </w:pPr>
      <w:bookmarkStart w:id="41" w:name="tbl_3_5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3-5 </w:t>
      </w:r>
      <w:r>
        <w:rPr>
          <w:rFonts w:ascii="Times New Roman" w:eastAsia="宋体" w:hAnsi="Times New Roman"/>
          <w:color w:val="000000"/>
        </w:rPr>
        <w:t>发布编辑和下架商品用例规约</w:t>
      </w:r>
      <w:bookmarkEnd w:id="4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659B34DA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A7CE9" w14:textId="77777777" w:rsidR="005C704D" w:rsidRDefault="00000000">
            <w:pPr>
              <w:spacing w:line="269" w:lineRule="auto"/>
              <w:jc w:val="center"/>
            </w:pPr>
            <w:bookmarkStart w:id="42" w:name="table2_5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6BF06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1DE8CCD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769C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0EA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UC-04</w:t>
            </w:r>
          </w:p>
        </w:tc>
      </w:tr>
      <w:tr w:rsidR="005C704D" w14:paraId="07B76B6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772C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17B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管理员</w:t>
            </w:r>
          </w:p>
        </w:tc>
      </w:tr>
      <w:tr w:rsidR="005C704D" w14:paraId="3855651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1BA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2535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卖家新建商品、编辑本人商品或发起下架；管理员执行审核或强制下架。</w:t>
            </w:r>
          </w:p>
        </w:tc>
      </w:tr>
      <w:tr w:rsidR="005C704D" w14:paraId="133833B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2F2E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D447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用户已登录；发布者身份满足平台要求；分类数据可用。</w:t>
            </w:r>
          </w:p>
        </w:tc>
      </w:tr>
      <w:tr w:rsidR="005C704D" w14:paraId="1F1D3AE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4CCF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351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卖家填写标题、描述、分类、价格、成色并上传图片。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系统校验价格、成色和图片信息，创建</w:t>
            </w:r>
            <w:r>
              <w:rPr>
                <w:color w:val="000000"/>
                <w:sz w:val="18"/>
              </w:rPr>
              <w:t xml:space="preserve"> pending </w:t>
            </w:r>
            <w:r>
              <w:rPr>
                <w:color w:val="000000"/>
                <w:sz w:val="18"/>
              </w:rPr>
              <w:t>商品。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管理员审核商品并记录通过或拒绝结果。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审核通过后商品进入公开列表。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卖家可编辑或下架本人商品；编辑已审核商品后重新进入待审核。</w:t>
            </w:r>
          </w:p>
        </w:tc>
      </w:tr>
      <w:tr w:rsidR="005C704D" w14:paraId="553F439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9D0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21B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图片上传失败时允许重试，不创建无效图片记录。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审核拒绝时记录原因。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已锁定或已售商品不得由卖家随意修改为在售。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管理员下架时写入审计日志。</w:t>
            </w:r>
          </w:p>
        </w:tc>
      </w:tr>
      <w:tr w:rsidR="005C704D" w14:paraId="1133582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CBD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356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商品及图片记录完成保存，状态与操作原因可追踪。</w:t>
            </w:r>
          </w:p>
        </w:tc>
      </w:tr>
      <w:tr w:rsidR="005C704D" w14:paraId="1BC06C2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F44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803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价格不得为负；分类必须存在；商品状态只能在</w:t>
            </w:r>
            <w:r>
              <w:rPr>
                <w:color w:val="000000"/>
                <w:sz w:val="18"/>
              </w:rPr>
              <w:t xml:space="preserve"> pending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approved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rejected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locked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sold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offline </w:t>
            </w:r>
            <w:r>
              <w:rPr>
                <w:color w:val="000000"/>
                <w:sz w:val="18"/>
              </w:rPr>
              <w:t>之间流转。</w:t>
            </w:r>
          </w:p>
        </w:tc>
      </w:tr>
      <w:bookmarkEnd w:id="42"/>
    </w:tbl>
    <w:p w14:paraId="40027674" w14:textId="77777777" w:rsidR="005C704D" w:rsidRDefault="005C704D">
      <w:pPr>
        <w:spacing w:after="40"/>
      </w:pPr>
    </w:p>
    <w:p w14:paraId="398708E6" w14:textId="77777777" w:rsidR="005C704D" w:rsidRDefault="00000000">
      <w:pPr>
        <w:pStyle w:val="3"/>
      </w:pPr>
      <w:r>
        <w:rPr>
          <w:sz w:val="24"/>
        </w:rPr>
        <w:t>用例实现</w:t>
      </w:r>
    </w:p>
    <w:p w14:paraId="0C6D2158" w14:textId="77777777" w:rsidR="005C704D" w:rsidRDefault="00000000">
      <w:pPr>
        <w:pStyle w:val="af4"/>
        <w:ind w:firstLine="420"/>
      </w:pPr>
      <w:r>
        <w:t>商品服务在写入前校验登录身份、分类和字段范围；商品列表通过仓储层完成分页与组合筛选，公开页面只展示审核通过的商品。</w:t>
      </w:r>
    </w:p>
    <w:p w14:paraId="51A4F2E0" w14:textId="77777777" w:rsidR="005C704D" w:rsidRDefault="00000000">
      <w:pPr>
        <w:keepNext/>
        <w:spacing w:before="80" w:after="60"/>
      </w:pPr>
      <w:r>
        <w:rPr>
          <w:rFonts w:ascii="Arial" w:eastAsia="黑体" w:hAnsi="Arial"/>
          <w:b/>
          <w:color w:val="000000"/>
        </w:rPr>
        <w:t>核心代码（</w:t>
      </w:r>
      <w:r>
        <w:rPr>
          <w:rFonts w:ascii="Arial" w:eastAsia="黑体" w:hAnsi="Arial"/>
          <w:b/>
          <w:color w:val="000000"/>
        </w:rPr>
        <w:t>GoodsService.cs</w:t>
      </w:r>
      <w:r>
        <w:rPr>
          <w:rFonts w:ascii="Arial" w:eastAsia="黑体" w:hAnsi="Arial"/>
          <w:b/>
          <w:color w:val="000000"/>
        </w:rPr>
        <w:t>）</w:t>
      </w:r>
    </w:p>
    <w:p w14:paraId="40066746" w14:textId="77777777" w:rsidR="005C704D" w:rsidRDefault="00000000">
      <w:pPr>
        <w:keepLines/>
        <w:shd w:val="clear" w:color="auto" w:fill="F2F2F2"/>
        <w:spacing w:after="120"/>
        <w:ind w:left="317" w:right="173"/>
      </w:pPr>
      <w:r>
        <w:rPr>
          <w:rFonts w:ascii="Consolas" w:eastAsia="等线" w:hAnsi="Consolas"/>
          <w:color w:val="000000"/>
          <w:sz w:val="16"/>
        </w:rPr>
        <w:t>public async Task&lt;int&gt; CreateAsync(CreateGoodsRequest request, int sellerId)</w:t>
      </w:r>
      <w:r>
        <w:rPr>
          <w:rFonts w:ascii="Consolas" w:eastAsia="等线" w:hAnsi="Consolas"/>
          <w:color w:val="000000"/>
          <w:sz w:val="16"/>
        </w:rPr>
        <w:br/>
        <w:t>{</w:t>
      </w:r>
      <w:r>
        <w:rPr>
          <w:rFonts w:ascii="Consolas" w:eastAsia="等线" w:hAnsi="Consolas"/>
          <w:color w:val="000000"/>
          <w:sz w:val="16"/>
        </w:rPr>
        <w:br/>
        <w:t xml:space="preserve">    if (sellerId &lt;= 0)</w:t>
      </w:r>
      <w:r>
        <w:rPr>
          <w:rFonts w:ascii="Consolas" w:eastAsia="等线" w:hAnsi="Consolas"/>
          <w:color w:val="000000"/>
          <w:sz w:val="16"/>
        </w:rPr>
        <w:br/>
        <w:t xml:space="preserve">        throw new UnauthorizedAccessException("login required");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 xml:space="preserve">    ValidateCreateRequest(request);</w:t>
      </w:r>
      <w:r>
        <w:rPr>
          <w:rFonts w:ascii="Consolas" w:eastAsia="等线" w:hAnsi="Consolas"/>
          <w:color w:val="000000"/>
          <w:sz w:val="16"/>
        </w:rPr>
        <w:br/>
        <w:t xml:space="preserve">    var category = await _categoryRepository.GetByIdAsync(request.CategoryId);</w:t>
      </w:r>
      <w:r>
        <w:rPr>
          <w:rFonts w:ascii="Consolas" w:eastAsia="等线" w:hAnsi="Consolas"/>
          <w:color w:val="000000"/>
          <w:sz w:val="16"/>
        </w:rPr>
        <w:br/>
        <w:t xml:space="preserve">    if (category == null)</w:t>
      </w:r>
      <w:r>
        <w:rPr>
          <w:rFonts w:ascii="Consolas" w:eastAsia="等线" w:hAnsi="Consolas"/>
          <w:color w:val="000000"/>
          <w:sz w:val="16"/>
        </w:rPr>
        <w:br/>
        <w:t xml:space="preserve">        throw new ArgumentException("category does not exist");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 xml:space="preserve">    return await _goodsRepository.CreateAsync(request, sellerId);</w:t>
      </w:r>
      <w:r>
        <w:rPr>
          <w:rFonts w:ascii="Consolas" w:eastAsia="等线" w:hAnsi="Consolas"/>
          <w:color w:val="000000"/>
          <w:sz w:val="16"/>
        </w:rPr>
        <w:br/>
        <w:t>}</w:t>
      </w:r>
    </w:p>
    <w:p w14:paraId="1868A4FC" w14:textId="77777777" w:rsidR="005C704D" w:rsidRDefault="000556FF">
      <w:pPr>
        <w:jc w:val="center"/>
      </w:pPr>
      <w:r>
        <w:lastRenderedPageBreak/>
        <w:pict w14:anchorId="65098149">
          <v:shape id="_x0000_i1029" type="#_x0000_t75" style="width:467.8pt;height:409.1pt">
            <v:imagedata r:id="rId15" o:title="屏幕截图 2026-09-10 165529"/>
          </v:shape>
        </w:pict>
      </w:r>
    </w:p>
    <w:p w14:paraId="740C5E8A" w14:textId="77777777" w:rsidR="005C704D" w:rsidRDefault="00000000">
      <w:pPr>
        <w:pStyle w:val="a5"/>
        <w:spacing w:before="80" w:after="100"/>
        <w:jc w:val="center"/>
      </w:pPr>
      <w:bookmarkStart w:id="43" w:name="fig_3_2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3-2 </w:t>
      </w:r>
      <w:r>
        <w:rPr>
          <w:rFonts w:ascii="Times New Roman" w:eastAsia="宋体" w:hAnsi="Times New Roman"/>
          <w:color w:val="000000"/>
        </w:rPr>
        <w:t>商品发布实现界面</w:t>
      </w:r>
      <w:bookmarkEnd w:id="43"/>
    </w:p>
    <w:p w14:paraId="1993C188" w14:textId="77777777" w:rsidR="005C704D" w:rsidRDefault="00000000">
      <w:pPr>
        <w:pStyle w:val="2"/>
      </w:pPr>
      <w:bookmarkStart w:id="44" w:name="_Toc239950561"/>
      <w:bookmarkStart w:id="45" w:name="_Toc239787071"/>
      <w:r>
        <w:t>议价订单与面交用例</w:t>
      </w:r>
      <w:bookmarkEnd w:id="44"/>
      <w:bookmarkEnd w:id="45"/>
    </w:p>
    <w:p w14:paraId="54743960" w14:textId="77777777" w:rsidR="005C704D" w:rsidRDefault="00000000">
      <w:pPr>
        <w:pStyle w:val="3"/>
      </w:pPr>
      <w:r>
        <w:t>收藏和议价协商</w:t>
      </w:r>
    </w:p>
    <w:p w14:paraId="09C9EFD8" w14:textId="77777777" w:rsidR="005C704D" w:rsidRDefault="00000000">
      <w:pPr>
        <w:pStyle w:val="a5"/>
        <w:keepNext/>
        <w:jc w:val="center"/>
      </w:pPr>
      <w:bookmarkStart w:id="46" w:name="tbl_3_6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3-6 </w:t>
      </w:r>
      <w:r>
        <w:rPr>
          <w:rFonts w:ascii="Times New Roman" w:eastAsia="宋体" w:hAnsi="Times New Roman"/>
          <w:color w:val="000000"/>
        </w:rPr>
        <w:t>收藏和议价协商用例规约</w:t>
      </w:r>
      <w:bookmarkEnd w:id="4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4757171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2EE63" w14:textId="77777777" w:rsidR="005C704D" w:rsidRDefault="00000000">
            <w:pPr>
              <w:spacing w:line="269" w:lineRule="auto"/>
              <w:jc w:val="center"/>
            </w:pPr>
            <w:bookmarkStart w:id="47" w:name="table2_6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0194A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17FC8F5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E3DD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96C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UC-05</w:t>
            </w:r>
          </w:p>
        </w:tc>
      </w:tr>
      <w:tr w:rsidR="005C704D" w14:paraId="4B305B5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3773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297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卖家</w:t>
            </w:r>
          </w:p>
        </w:tc>
      </w:tr>
      <w:tr w:rsidR="005C704D" w14:paraId="63FB067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D4A1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F9C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买家对在售商品发起报价，卖家在议价列表中回应。</w:t>
            </w:r>
          </w:p>
        </w:tc>
      </w:tr>
      <w:tr w:rsidR="005C704D" w14:paraId="3B2452F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39524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495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双方已登录；商品为</w:t>
            </w:r>
            <w:r>
              <w:rPr>
                <w:color w:val="000000"/>
                <w:sz w:val="18"/>
              </w:rPr>
              <w:t xml:space="preserve"> approved</w:t>
            </w:r>
            <w:r>
              <w:rPr>
                <w:color w:val="000000"/>
                <w:sz w:val="18"/>
              </w:rPr>
              <w:t>；买家不是卖家。</w:t>
            </w:r>
          </w:p>
        </w:tc>
      </w:tr>
      <w:tr w:rsidR="005C704D" w14:paraId="6879F08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DA4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6662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买家输入不高于原价的报价。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系统为买家与商品创建唯一活跃议价。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卖家选择接受、拒绝或提出还价。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买家接受、拒绝或继续报价。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议价终止后系统保存最终状态。</w:t>
            </w:r>
          </w:p>
        </w:tc>
      </w:tr>
      <w:tr w:rsidR="005C704D" w14:paraId="31608F0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E8A9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D19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报价高于原价或小于零时拒绝。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存在活跃议价时进入原记录而不是重复创建。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商品被锁定、售出或下架时关闭活跃议价。</w:t>
            </w:r>
          </w:p>
        </w:tc>
      </w:tr>
      <w:tr w:rsidR="005C704D" w14:paraId="3148CC8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057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8A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议价状态更新为</w:t>
            </w:r>
            <w:r>
              <w:rPr>
                <w:color w:val="000000"/>
                <w:sz w:val="18"/>
              </w:rPr>
              <w:t xml:space="preserve"> active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accepted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rejected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closed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5C704D" w14:paraId="7385D9B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B41B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E2A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同一商品和买家只能有一条活跃议价；卖家还价时必须提供合法金额。</w:t>
            </w:r>
          </w:p>
        </w:tc>
      </w:tr>
      <w:bookmarkEnd w:id="47"/>
    </w:tbl>
    <w:p w14:paraId="70FE3DA2" w14:textId="77777777" w:rsidR="005C704D" w:rsidRDefault="005C704D">
      <w:pPr>
        <w:spacing w:after="40"/>
      </w:pPr>
    </w:p>
    <w:p w14:paraId="648F6F4D" w14:textId="77777777" w:rsidR="005C704D" w:rsidRDefault="00000000">
      <w:pPr>
        <w:pStyle w:val="3"/>
      </w:pPr>
      <w:r>
        <w:t>下单和取消订单</w:t>
      </w:r>
    </w:p>
    <w:p w14:paraId="6DADDC20" w14:textId="77777777" w:rsidR="005C704D" w:rsidRDefault="00000000">
      <w:pPr>
        <w:pStyle w:val="a5"/>
        <w:keepNext/>
        <w:jc w:val="center"/>
      </w:pPr>
      <w:bookmarkStart w:id="48" w:name="tbl_3_7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3-7 </w:t>
      </w:r>
      <w:r>
        <w:rPr>
          <w:rFonts w:ascii="Times New Roman" w:eastAsia="宋体" w:hAnsi="Times New Roman"/>
          <w:color w:val="000000"/>
        </w:rPr>
        <w:t>下单和取消订单用例规约</w:t>
      </w:r>
      <w:bookmarkEnd w:id="4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094852A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29AD5" w14:textId="77777777" w:rsidR="005C704D" w:rsidRDefault="00000000">
            <w:pPr>
              <w:spacing w:line="269" w:lineRule="auto"/>
              <w:jc w:val="center"/>
            </w:pPr>
            <w:bookmarkStart w:id="49" w:name="table2_7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AA3BD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2EC0AF7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7344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D1AF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UC-06</w:t>
            </w:r>
          </w:p>
        </w:tc>
      </w:tr>
      <w:tr w:rsidR="005C704D" w14:paraId="68FFDCF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C02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1448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卖家</w:t>
            </w:r>
          </w:p>
        </w:tc>
      </w:tr>
      <w:tr w:rsidR="005C704D" w14:paraId="13DC333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DDB3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F5F6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买家在商品详情或已接受议价中确认购买，或买卖双方在允许状态下取消。</w:t>
            </w:r>
          </w:p>
        </w:tc>
      </w:tr>
      <w:tr w:rsidR="005C704D" w14:paraId="17083F7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5FF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FC7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买家已登录且未封禁；商品</w:t>
            </w:r>
            <w:r>
              <w:rPr>
                <w:color w:val="000000"/>
                <w:sz w:val="18"/>
              </w:rPr>
              <w:t xml:space="preserve"> approved</w:t>
            </w:r>
            <w:r>
              <w:rPr>
                <w:color w:val="000000"/>
                <w:sz w:val="18"/>
              </w:rPr>
              <w:t>；买家不是卖家。</w:t>
            </w:r>
          </w:p>
        </w:tc>
      </w:tr>
      <w:tr w:rsidR="005C704D" w14:paraId="69FE382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8970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76BC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系统校验购买资格和最终成交价。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系统锁定商品记录并再次检查状态。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系统创建订单，保存买家、卖家和成交价快照。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系统将商品置为</w:t>
            </w:r>
            <w:r>
              <w:rPr>
                <w:color w:val="000000"/>
                <w:sz w:val="18"/>
              </w:rPr>
              <w:t xml:space="preserve"> locked</w:t>
            </w:r>
            <w:r>
              <w:rPr>
                <w:color w:val="000000"/>
                <w:sz w:val="18"/>
              </w:rPr>
              <w:t>，并关闭相关活跃议价。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买卖双方在待面交阶段可发起取消，系统取消订单并恢复商品。</w:t>
            </w:r>
          </w:p>
        </w:tc>
      </w:tr>
      <w:tr w:rsidR="005C704D" w14:paraId="46DFB2C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583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FF9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并发下单只有第一个成功，其余请求返回商品不可购买。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购买本人商品、封禁用户或失效商品均拒绝。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超过可取消阶段时拒绝取消并提示当前状态。</w:t>
            </w:r>
          </w:p>
        </w:tc>
      </w:tr>
      <w:tr w:rsidR="005C704D" w14:paraId="7CA9539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B45F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6A0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成功下单生成</w:t>
            </w:r>
            <w:r>
              <w:rPr>
                <w:color w:val="000000"/>
                <w:sz w:val="18"/>
              </w:rPr>
              <w:t xml:space="preserve"> pending_meet </w:t>
            </w:r>
            <w:r>
              <w:rPr>
                <w:color w:val="000000"/>
                <w:sz w:val="18"/>
              </w:rPr>
              <w:t>订单；合法取消生成</w:t>
            </w:r>
            <w:r>
              <w:rPr>
                <w:color w:val="000000"/>
                <w:sz w:val="18"/>
              </w:rPr>
              <w:t xml:space="preserve"> cancelled </w:t>
            </w:r>
            <w:r>
              <w:rPr>
                <w:color w:val="000000"/>
                <w:sz w:val="18"/>
              </w:rPr>
              <w:t>订单并恢复</w:t>
            </w:r>
            <w:r>
              <w:rPr>
                <w:color w:val="000000"/>
                <w:sz w:val="18"/>
              </w:rPr>
              <w:t xml:space="preserve"> approved </w:t>
            </w:r>
            <w:r>
              <w:rPr>
                <w:color w:val="000000"/>
                <w:sz w:val="18"/>
              </w:rPr>
              <w:t>商品。</w:t>
            </w:r>
          </w:p>
        </w:tc>
      </w:tr>
      <w:tr w:rsidR="005C704D" w14:paraId="688821D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85353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142A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下单必须原子执行；一件商品同时只能被一笔有效订单锁定；买家与卖家不能相同。</w:t>
            </w:r>
          </w:p>
        </w:tc>
      </w:tr>
      <w:bookmarkEnd w:id="49"/>
    </w:tbl>
    <w:p w14:paraId="498829E0" w14:textId="77777777" w:rsidR="005C704D" w:rsidRDefault="005C704D">
      <w:pPr>
        <w:spacing w:after="40"/>
      </w:pPr>
    </w:p>
    <w:p w14:paraId="07BB4341" w14:textId="77777777" w:rsidR="005C704D" w:rsidRDefault="00000000">
      <w:pPr>
        <w:pStyle w:val="3"/>
      </w:pPr>
      <w:r>
        <w:lastRenderedPageBreak/>
        <w:t>预约面交和完成交易</w:t>
      </w:r>
    </w:p>
    <w:p w14:paraId="360FD607" w14:textId="77777777" w:rsidR="005C704D" w:rsidRDefault="00000000">
      <w:pPr>
        <w:pStyle w:val="a5"/>
        <w:keepNext/>
        <w:jc w:val="center"/>
      </w:pPr>
      <w:bookmarkStart w:id="50" w:name="tbl_3_8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3-8 </w:t>
      </w:r>
      <w:r>
        <w:rPr>
          <w:rFonts w:ascii="Times New Roman" w:eastAsia="宋体" w:hAnsi="Times New Roman"/>
          <w:color w:val="000000"/>
        </w:rPr>
        <w:t>预约面交和完成交易用例规约</w:t>
      </w:r>
      <w:bookmarkEnd w:id="5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1D3561C4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293FA" w14:textId="77777777" w:rsidR="005C704D" w:rsidRDefault="00000000">
            <w:pPr>
              <w:spacing w:line="269" w:lineRule="auto"/>
              <w:jc w:val="center"/>
            </w:pPr>
            <w:bookmarkStart w:id="51" w:name="table2_8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9198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7AF6DF3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651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B2E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UC-07</w:t>
            </w:r>
          </w:p>
        </w:tc>
      </w:tr>
      <w:tr w:rsidR="005C704D" w14:paraId="37D98A2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541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D93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卖家</w:t>
            </w:r>
          </w:p>
        </w:tc>
      </w:tr>
      <w:tr w:rsidR="005C704D" w14:paraId="7D85D58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6766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82A2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买卖双方就已创建订单约定面交，线下核验确认码后完成交易。</w:t>
            </w:r>
          </w:p>
        </w:tc>
      </w:tr>
      <w:tr w:rsidR="005C704D" w14:paraId="67C1ECF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CD70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430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订单处于</w:t>
            </w:r>
            <w:r>
              <w:rPr>
                <w:color w:val="000000"/>
                <w:sz w:val="18"/>
              </w:rPr>
              <w:t xml:space="preserve"> pending_meet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in_meet</w:t>
            </w:r>
            <w:r>
              <w:rPr>
                <w:color w:val="000000"/>
                <w:sz w:val="18"/>
              </w:rPr>
              <w:t>；参与者属于该订单。</w:t>
            </w:r>
          </w:p>
        </w:tc>
      </w:tr>
      <w:tr w:rsidR="005C704D" w14:paraId="79D6D4F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D550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442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一方填写面交时间和地点。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系统生成</w:t>
            </w:r>
            <w:r>
              <w:rPr>
                <w:color w:val="000000"/>
                <w:sz w:val="18"/>
              </w:rPr>
              <w:t xml:space="preserve"> 6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位确认码并建立一单一预约。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双方确认预约，订单进入面交中状态。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线下面交时提交确认码。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系统核验成功后将预约和订单置为</w:t>
            </w:r>
            <w:r>
              <w:rPr>
                <w:color w:val="000000"/>
                <w:sz w:val="18"/>
              </w:rPr>
              <w:t xml:space="preserve"> completed</w:t>
            </w:r>
            <w:r>
              <w:rPr>
                <w:color w:val="000000"/>
                <w:sz w:val="18"/>
              </w:rPr>
              <w:t>，并将商品置为</w:t>
            </w:r>
            <w:r>
              <w:rPr>
                <w:color w:val="000000"/>
                <w:sz w:val="18"/>
              </w:rPr>
              <w:t xml:space="preserve"> sold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5C704D" w14:paraId="39A100D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426C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524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时间早于当前时间或地点为空时拒绝。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确认码错误时不改变任何状态。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订单取消时同步取消关联预约。</w:t>
            </w:r>
          </w:p>
        </w:tc>
      </w:tr>
      <w:tr w:rsidR="005C704D" w14:paraId="6C1C222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97DB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9826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形成完成的订单、预约和已售商品记录，可进入互评阶段。</w:t>
            </w:r>
          </w:p>
        </w:tc>
      </w:tr>
      <w:tr w:rsidR="005C704D" w14:paraId="4E5D14D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F44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438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一个订单只能有一个预约；完成操作需事务一致；只有订单双方可查看确认码。</w:t>
            </w:r>
          </w:p>
        </w:tc>
      </w:tr>
      <w:bookmarkEnd w:id="51"/>
    </w:tbl>
    <w:p w14:paraId="63F58B24" w14:textId="77777777" w:rsidR="005C704D" w:rsidRDefault="005C704D">
      <w:pPr>
        <w:spacing w:after="40"/>
      </w:pPr>
    </w:p>
    <w:p w14:paraId="5DE7DAC3" w14:textId="77777777" w:rsidR="005C704D" w:rsidRDefault="00000000">
      <w:pPr>
        <w:pStyle w:val="3"/>
      </w:pPr>
      <w:r>
        <w:rPr>
          <w:sz w:val="24"/>
        </w:rPr>
        <w:t>用例实现</w:t>
      </w:r>
    </w:p>
    <w:p w14:paraId="22C06041" w14:textId="77777777" w:rsidR="005C704D" w:rsidRDefault="00000000">
      <w:pPr>
        <w:pStyle w:val="af4"/>
        <w:ind w:firstLine="420"/>
      </w:pPr>
      <w:r>
        <w:t>下单是交易闭环的核心事务。存储过程先锁定在售商品，再执行条件更新并创建订单，从数据库层阻止并发超卖。</w:t>
      </w:r>
    </w:p>
    <w:p w14:paraId="4939694A" w14:textId="77777777" w:rsidR="005C704D" w:rsidRDefault="00000000">
      <w:pPr>
        <w:keepNext/>
        <w:spacing w:before="80" w:after="60"/>
      </w:pPr>
      <w:r>
        <w:rPr>
          <w:rFonts w:ascii="Arial" w:eastAsia="黑体" w:hAnsi="Arial"/>
          <w:b/>
          <w:color w:val="000000"/>
        </w:rPr>
        <w:lastRenderedPageBreak/>
        <w:t>核心代码（</w:t>
      </w:r>
      <w:r>
        <w:rPr>
          <w:rFonts w:ascii="Arial" w:eastAsia="黑体" w:hAnsi="Arial"/>
          <w:b/>
          <w:color w:val="000000"/>
        </w:rPr>
        <w:t xml:space="preserve">database ddl 005_procedures.sql </w:t>
      </w:r>
      <w:r>
        <w:rPr>
          <w:rFonts w:ascii="Arial" w:eastAsia="黑体" w:hAnsi="Arial"/>
          <w:b/>
          <w:color w:val="000000"/>
        </w:rPr>
        <w:t>中的</w:t>
      </w:r>
      <w:r>
        <w:rPr>
          <w:rFonts w:ascii="Arial" w:eastAsia="黑体" w:hAnsi="Arial"/>
          <w:b/>
          <w:color w:val="000000"/>
        </w:rPr>
        <w:t xml:space="preserve"> sp_place_order</w:t>
      </w:r>
      <w:r>
        <w:rPr>
          <w:rFonts w:ascii="Arial" w:eastAsia="黑体" w:hAnsi="Arial"/>
          <w:b/>
          <w:color w:val="000000"/>
        </w:rPr>
        <w:t>）</w:t>
      </w:r>
    </w:p>
    <w:p w14:paraId="3A892741" w14:textId="77777777" w:rsidR="005C704D" w:rsidRDefault="00000000">
      <w:pPr>
        <w:keepLines/>
        <w:shd w:val="clear" w:color="auto" w:fill="F2F2F2"/>
        <w:spacing w:after="120"/>
        <w:ind w:left="317" w:right="173"/>
      </w:pPr>
      <w:r>
        <w:rPr>
          <w:rFonts w:ascii="Consolas" w:eastAsia="等线" w:hAnsi="Consolas"/>
          <w:color w:val="000000"/>
          <w:sz w:val="16"/>
        </w:rPr>
        <w:t>SELECT seller_id INTO v_seller_id</w:t>
      </w:r>
      <w:r>
        <w:rPr>
          <w:rFonts w:ascii="Consolas" w:eastAsia="等线" w:hAnsi="Consolas"/>
          <w:color w:val="000000"/>
          <w:sz w:val="16"/>
        </w:rPr>
        <w:br/>
        <w:t>FROM goods</w:t>
      </w:r>
      <w:r>
        <w:rPr>
          <w:rFonts w:ascii="Consolas" w:eastAsia="等线" w:hAnsi="Consolas"/>
          <w:color w:val="000000"/>
          <w:sz w:val="16"/>
        </w:rPr>
        <w:br/>
        <w:t>WHERE goods_id = p_goods_id</w:t>
      </w:r>
      <w:r>
        <w:rPr>
          <w:rFonts w:ascii="Consolas" w:eastAsia="等线" w:hAnsi="Consolas"/>
          <w:color w:val="000000"/>
          <w:sz w:val="16"/>
        </w:rPr>
        <w:br/>
        <w:t xml:space="preserve">  AND goods_status = 'approved'</w:t>
      </w:r>
      <w:r>
        <w:rPr>
          <w:rFonts w:ascii="Consolas" w:eastAsia="等线" w:hAnsi="Consolas"/>
          <w:color w:val="000000"/>
          <w:sz w:val="16"/>
        </w:rPr>
        <w:br/>
        <w:t>FOR UPDATE;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UPDATE goods</w:t>
      </w:r>
      <w:r>
        <w:rPr>
          <w:rFonts w:ascii="Consolas" w:eastAsia="等线" w:hAnsi="Consolas"/>
          <w:color w:val="000000"/>
          <w:sz w:val="16"/>
        </w:rPr>
        <w:br/>
        <w:t>SET goods_status = 'locked', updated_at = SYSTIMESTAMP</w:t>
      </w:r>
      <w:r>
        <w:rPr>
          <w:rFonts w:ascii="Consolas" w:eastAsia="等线" w:hAnsi="Consolas"/>
          <w:color w:val="000000"/>
          <w:sz w:val="16"/>
        </w:rPr>
        <w:br/>
        <w:t>WHERE goods_id = p_goods_id</w:t>
      </w:r>
      <w:r>
        <w:rPr>
          <w:rFonts w:ascii="Consolas" w:eastAsia="等线" w:hAnsi="Consolas"/>
          <w:color w:val="000000"/>
          <w:sz w:val="16"/>
        </w:rPr>
        <w:br/>
        <w:t xml:space="preserve">  AND goods_status = 'approved';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IF SQL%ROWCOUNT != 1 THEN</w:t>
      </w:r>
      <w:r>
        <w:rPr>
          <w:rFonts w:ascii="Consolas" w:eastAsia="等线" w:hAnsi="Consolas"/>
          <w:color w:val="000000"/>
          <w:sz w:val="16"/>
        </w:rPr>
        <w:br/>
        <w:t xml:space="preserve">    RAISE_APPLICATION_ERROR(-20021, '</w:t>
      </w:r>
      <w:r>
        <w:rPr>
          <w:rFonts w:ascii="Consolas" w:eastAsia="等线" w:hAnsi="Consolas"/>
          <w:color w:val="000000"/>
          <w:sz w:val="16"/>
        </w:rPr>
        <w:t>商品已被锁定</w:t>
      </w:r>
      <w:r>
        <w:rPr>
          <w:rFonts w:ascii="Consolas" w:eastAsia="等线" w:hAnsi="Consolas"/>
          <w:color w:val="000000"/>
          <w:sz w:val="16"/>
        </w:rPr>
        <w:t>');</w:t>
      </w:r>
      <w:r>
        <w:rPr>
          <w:rFonts w:ascii="Consolas" w:eastAsia="等线" w:hAnsi="Consolas"/>
          <w:color w:val="000000"/>
          <w:sz w:val="16"/>
        </w:rPr>
        <w:br/>
        <w:t>END IF;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INSERT INTO trade_order(goods_id, buyer_id, seller_id, final_price, order_status)</w:t>
      </w:r>
      <w:r>
        <w:rPr>
          <w:rFonts w:ascii="Consolas" w:eastAsia="等线" w:hAnsi="Consolas"/>
          <w:color w:val="000000"/>
          <w:sz w:val="16"/>
        </w:rPr>
        <w:br/>
        <w:t>VALUES(p_goods_id, p_buyer_id, v_seller_id, p_price, 'pending_meet')</w:t>
      </w:r>
      <w:r>
        <w:rPr>
          <w:rFonts w:ascii="Consolas" w:eastAsia="等线" w:hAnsi="Consolas"/>
          <w:color w:val="000000"/>
          <w:sz w:val="16"/>
        </w:rPr>
        <w:br/>
        <w:t>RETURNING order_id INTO p_order_id;</w:t>
      </w:r>
    </w:p>
    <w:p w14:paraId="7541E57A" w14:textId="77777777" w:rsidR="005C704D" w:rsidRDefault="000556FF">
      <w:pPr>
        <w:pStyle w:val="a5"/>
        <w:spacing w:before="80" w:after="100"/>
        <w:jc w:val="center"/>
        <w:rPr>
          <w:rFonts w:ascii="Times New Roman" w:eastAsia="宋体" w:hAnsi="Times New Roman"/>
          <w:color w:val="000000"/>
        </w:rPr>
      </w:pPr>
      <w:r>
        <w:rPr>
          <w:rFonts w:ascii="Times New Roman" w:eastAsia="宋体" w:hAnsi="Times New Roman"/>
          <w:color w:val="000000"/>
        </w:rPr>
        <w:pict w14:anchorId="3B25A610">
          <v:shape id="_x0000_i1030" type="#_x0000_t75" style="width:467.4pt;height:228.5pt">
            <v:imagedata r:id="rId16" o:title="屏幕截图 2026-09-10 170747"/>
          </v:shape>
        </w:pict>
      </w:r>
    </w:p>
    <w:p w14:paraId="2B0F7FAA" w14:textId="77777777" w:rsidR="005C704D" w:rsidRDefault="00000000">
      <w:pPr>
        <w:pStyle w:val="a5"/>
        <w:spacing w:before="80" w:after="100"/>
        <w:jc w:val="center"/>
      </w:pPr>
      <w:bookmarkStart w:id="52" w:name="fig_3_3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3-3 </w:t>
      </w:r>
      <w:r>
        <w:rPr>
          <w:rFonts w:ascii="Times New Roman" w:eastAsia="宋体" w:hAnsi="Times New Roman" w:hint="eastAsia"/>
          <w:color w:val="000000"/>
        </w:rPr>
        <w:t>面交预约</w:t>
      </w:r>
      <w:r>
        <w:rPr>
          <w:rFonts w:ascii="Times New Roman" w:eastAsia="宋体" w:hAnsi="Times New Roman"/>
          <w:color w:val="000000"/>
        </w:rPr>
        <w:t>界面</w:t>
      </w:r>
      <w:bookmarkEnd w:id="52"/>
    </w:p>
    <w:p w14:paraId="0CA15615" w14:textId="77777777" w:rsidR="005C704D" w:rsidRDefault="00000000">
      <w:pPr>
        <w:pStyle w:val="2"/>
      </w:pPr>
      <w:bookmarkStart w:id="53" w:name="_Toc239787072"/>
      <w:bookmarkStart w:id="54" w:name="_Toc239950562"/>
      <w:r>
        <w:t>沟通评价与举报用例</w:t>
      </w:r>
      <w:bookmarkEnd w:id="53"/>
      <w:bookmarkEnd w:id="54"/>
    </w:p>
    <w:p w14:paraId="24701562" w14:textId="77777777" w:rsidR="005C704D" w:rsidRDefault="00000000">
      <w:pPr>
        <w:pStyle w:val="3"/>
      </w:pPr>
      <w:r>
        <w:t>私信沟通和交易评价</w:t>
      </w:r>
    </w:p>
    <w:p w14:paraId="7AF11B74" w14:textId="77777777" w:rsidR="005C704D" w:rsidRDefault="00000000">
      <w:pPr>
        <w:pStyle w:val="a5"/>
        <w:keepNext/>
        <w:jc w:val="center"/>
      </w:pPr>
      <w:bookmarkStart w:id="55" w:name="tbl_3_9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3-9 </w:t>
      </w:r>
      <w:r>
        <w:rPr>
          <w:rFonts w:ascii="Times New Roman" w:eastAsia="宋体" w:hAnsi="Times New Roman"/>
          <w:color w:val="000000"/>
        </w:rPr>
        <w:t>私信沟通和交易评价用例规约</w:t>
      </w:r>
      <w:bookmarkEnd w:id="5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59956EFE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71C97" w14:textId="77777777" w:rsidR="005C704D" w:rsidRDefault="00000000">
            <w:pPr>
              <w:spacing w:line="269" w:lineRule="auto"/>
              <w:jc w:val="center"/>
            </w:pPr>
            <w:bookmarkStart w:id="56" w:name="table2_9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929E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1D9C8D2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FFDE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D96B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UC-08</w:t>
            </w:r>
          </w:p>
        </w:tc>
      </w:tr>
      <w:tr w:rsidR="005C704D" w14:paraId="4A15C09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F4D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C6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卖家</w:t>
            </w:r>
          </w:p>
        </w:tc>
      </w:tr>
      <w:tr w:rsidR="005C704D" w14:paraId="776172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388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5A2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用户围绕商品发起私信，或订单完成后发起评价。</w:t>
            </w:r>
          </w:p>
        </w:tc>
      </w:tr>
      <w:tr w:rsidR="005C704D" w14:paraId="73C87AE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E00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E1E2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双方已登录；私信关联有效商品；评价关联已完成订单。</w:t>
            </w:r>
          </w:p>
        </w:tc>
      </w:tr>
      <w:tr w:rsidR="005C704D" w14:paraId="6C25296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F4EC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DD8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系统查找或创建商品、买家、卖家唯一会话。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用户发送文本消息，系统保存发送者和时间。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接收方进入会话后将消息标为已读。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交易完成后任一方提交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星和评价内容。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系统校验评价资格并重算被评价者信用分。</w:t>
            </w:r>
          </w:p>
        </w:tc>
      </w:tr>
      <w:tr w:rsidR="005C704D" w14:paraId="18E112D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534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F920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空消息、非会话参与者发送或越权读取时拒绝。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订单未完成、评价对象不属于订单或重复评价时拒绝。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信用重算失败时评价与信用更新整体回滚。</w:t>
            </w:r>
          </w:p>
        </w:tc>
      </w:tr>
      <w:tr w:rsidR="005C704D" w14:paraId="76AF15E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CFB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852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消息和已读状态可查询；评价可展示；被评价者信用分更新。</w:t>
            </w:r>
          </w:p>
        </w:tc>
      </w:tr>
      <w:tr w:rsidR="005C704D" w14:paraId="797358D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4E9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8A58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会话三元组唯一；评价双方不得相同；评分范围为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5</w:t>
            </w:r>
            <w:r>
              <w:rPr>
                <w:color w:val="000000"/>
                <w:sz w:val="18"/>
              </w:rPr>
              <w:t>；信用分不得小于零。</w:t>
            </w:r>
          </w:p>
        </w:tc>
      </w:tr>
      <w:bookmarkEnd w:id="56"/>
    </w:tbl>
    <w:p w14:paraId="5923919C" w14:textId="77777777" w:rsidR="005C704D" w:rsidRDefault="005C704D">
      <w:pPr>
        <w:spacing w:after="40"/>
      </w:pPr>
    </w:p>
    <w:p w14:paraId="4495EA5C" w14:textId="77777777" w:rsidR="005C704D" w:rsidRDefault="00000000">
      <w:pPr>
        <w:pStyle w:val="3"/>
      </w:pPr>
      <w:r>
        <w:t>提交和处理举报</w:t>
      </w:r>
    </w:p>
    <w:p w14:paraId="464C9959" w14:textId="77777777" w:rsidR="005C704D" w:rsidRDefault="00000000">
      <w:pPr>
        <w:pStyle w:val="a5"/>
        <w:keepNext/>
        <w:jc w:val="center"/>
      </w:pPr>
      <w:bookmarkStart w:id="57" w:name="tbl_3_10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3-10 </w:t>
      </w:r>
      <w:r>
        <w:rPr>
          <w:rFonts w:ascii="Times New Roman" w:eastAsia="宋体" w:hAnsi="Times New Roman"/>
          <w:color w:val="000000"/>
        </w:rPr>
        <w:t>提交和处理举报用例规约</w:t>
      </w:r>
      <w:bookmarkEnd w:id="5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649BFDA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C194" w14:textId="77777777" w:rsidR="005C704D" w:rsidRDefault="00000000">
            <w:pPr>
              <w:spacing w:line="269" w:lineRule="auto"/>
              <w:jc w:val="center"/>
            </w:pPr>
            <w:bookmarkStart w:id="58" w:name="table2_10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600DD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1D81433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F6BB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499E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UC-09</w:t>
            </w:r>
          </w:p>
        </w:tc>
      </w:tr>
      <w:tr w:rsidR="005C704D" w14:paraId="3547CEC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022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81B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注册用户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管理员</w:t>
            </w:r>
          </w:p>
        </w:tc>
      </w:tr>
      <w:tr w:rsidR="005C704D" w14:paraId="66F393E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57B5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9B5E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用户在商品、用户或订单页面发起举报，管理员在后台处理。</w:t>
            </w:r>
          </w:p>
        </w:tc>
      </w:tr>
      <w:tr w:rsidR="005C704D" w14:paraId="1BA513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E58B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F379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举报人已登录；被举报目标存在；管理员具有</w:t>
            </w:r>
            <w:r>
              <w:rPr>
                <w:color w:val="000000"/>
                <w:sz w:val="18"/>
              </w:rPr>
              <w:t xml:space="preserve"> admin </w:t>
            </w:r>
            <w:r>
              <w:rPr>
                <w:color w:val="000000"/>
                <w:sz w:val="18"/>
              </w:rPr>
              <w:t>角色。</w:t>
            </w:r>
          </w:p>
        </w:tc>
      </w:tr>
      <w:tr w:rsidR="005C704D" w14:paraId="38ED8C2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E2F9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3B5A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用户选择举报类型并填写原因。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系统根据类型只绑定一个目标对象并创建</w:t>
            </w:r>
            <w:r>
              <w:rPr>
                <w:color w:val="000000"/>
                <w:sz w:val="18"/>
              </w:rPr>
              <w:t xml:space="preserve"> pending </w:t>
            </w:r>
            <w:r>
              <w:rPr>
                <w:color w:val="000000"/>
                <w:sz w:val="18"/>
              </w:rPr>
              <w:t>举报。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管理员查看举报详情并标记处理中。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管理员选择</w:t>
            </w:r>
            <w:r>
              <w:rPr>
                <w:color w:val="000000"/>
                <w:sz w:val="18"/>
              </w:rPr>
              <w:t xml:space="preserve"> resolved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rejected</w:t>
            </w:r>
            <w:r>
              <w:rPr>
                <w:color w:val="000000"/>
                <w:sz w:val="18"/>
              </w:rPr>
              <w:t>，可联动下架或封禁。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系统写入举报结果和审计日志。</w:t>
            </w:r>
          </w:p>
        </w:tc>
      </w:tr>
      <w:tr w:rsidR="005C704D" w14:paraId="60C52E3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B4D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D78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类型与目标不匹配时拒绝提交。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目标已删除或不可访问时提示刷新。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同一用户累计被举报达到阈值时产生告警，但不自动判定违规。</w:t>
            </w:r>
          </w:p>
        </w:tc>
      </w:tr>
      <w:tr w:rsidR="005C704D" w14:paraId="509151B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A5F8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815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举报具有最终处理状态；相关治理动作留有审计记录。</w:t>
            </w:r>
          </w:p>
        </w:tc>
      </w:tr>
      <w:tr w:rsidR="005C704D" w14:paraId="32BE023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263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75F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举报目标互斥；原因必填；只有管理员可处理；告警阈值为同一用户累计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次举报。</w:t>
            </w:r>
          </w:p>
        </w:tc>
      </w:tr>
      <w:bookmarkEnd w:id="58"/>
    </w:tbl>
    <w:p w14:paraId="3E67BE43" w14:textId="77777777" w:rsidR="005C704D" w:rsidRDefault="005C704D">
      <w:pPr>
        <w:spacing w:after="40"/>
      </w:pPr>
    </w:p>
    <w:p w14:paraId="2CFAF8B7" w14:textId="77777777" w:rsidR="005C704D" w:rsidRDefault="00000000">
      <w:pPr>
        <w:pStyle w:val="3"/>
      </w:pPr>
      <w:r>
        <w:rPr>
          <w:sz w:val="24"/>
        </w:rPr>
        <w:t>用例实现</w:t>
      </w:r>
    </w:p>
    <w:p w14:paraId="33245F4B" w14:textId="77777777" w:rsidR="005C704D" w:rsidRDefault="00000000">
      <w:pPr>
        <w:pStyle w:val="af4"/>
        <w:ind w:firstLine="420"/>
      </w:pPr>
      <w:r>
        <w:t>举报服务要求类型与目标一一对应；订单举报还需校验举报人属于订单双方。评价则由数据库过程校验订单状态和参与关系。</w:t>
      </w:r>
    </w:p>
    <w:p w14:paraId="15689FC8" w14:textId="77777777" w:rsidR="005C704D" w:rsidRDefault="00000000">
      <w:pPr>
        <w:keepNext/>
        <w:spacing w:before="80" w:after="60"/>
      </w:pPr>
      <w:r>
        <w:rPr>
          <w:rFonts w:ascii="Arial" w:eastAsia="黑体" w:hAnsi="Arial"/>
          <w:b/>
          <w:color w:val="000000"/>
        </w:rPr>
        <w:t>核心代码（</w:t>
      </w:r>
      <w:r>
        <w:rPr>
          <w:rFonts w:ascii="Arial" w:eastAsia="黑体" w:hAnsi="Arial"/>
          <w:b/>
          <w:color w:val="000000"/>
        </w:rPr>
        <w:t>ReportService.cs</w:t>
      </w:r>
      <w:r>
        <w:rPr>
          <w:rFonts w:ascii="Arial" w:eastAsia="黑体" w:hAnsi="Arial"/>
          <w:b/>
          <w:color w:val="000000"/>
        </w:rPr>
        <w:t>）</w:t>
      </w:r>
    </w:p>
    <w:p w14:paraId="69C685D5" w14:textId="77777777" w:rsidR="005C704D" w:rsidRDefault="00000000">
      <w:pPr>
        <w:keepLines/>
        <w:shd w:val="clear" w:color="auto" w:fill="F2F2F2"/>
        <w:spacing w:after="120"/>
        <w:ind w:left="317" w:right="173"/>
      </w:pPr>
      <w:r>
        <w:rPr>
          <w:rFonts w:ascii="Consolas" w:eastAsia="等线" w:hAnsi="Consolas"/>
          <w:color w:val="000000"/>
          <w:sz w:val="16"/>
        </w:rPr>
        <w:t>var validTypes = new[] { "goods", "user", "order" };</w:t>
      </w:r>
      <w:r>
        <w:rPr>
          <w:rFonts w:ascii="Consolas" w:eastAsia="等线" w:hAnsi="Consolas"/>
          <w:color w:val="000000"/>
          <w:sz w:val="16"/>
        </w:rPr>
        <w:br/>
        <w:t>if (!validTypes.Contains(request.ReportType))</w:t>
      </w:r>
      <w:r>
        <w:rPr>
          <w:rFonts w:ascii="Consolas" w:eastAsia="等线" w:hAnsi="Consolas"/>
          <w:color w:val="000000"/>
          <w:sz w:val="16"/>
        </w:rPr>
        <w:br/>
        <w:t xml:space="preserve">    return ApiResponse&lt;ReportDto&gt;.Fail(400, "</w:t>
      </w:r>
      <w:r>
        <w:rPr>
          <w:rFonts w:ascii="Consolas" w:eastAsia="等线" w:hAnsi="Consolas"/>
          <w:color w:val="000000"/>
          <w:sz w:val="16"/>
        </w:rPr>
        <w:t>举报类型无效</w:t>
      </w:r>
      <w:r>
        <w:rPr>
          <w:rFonts w:ascii="Consolas" w:eastAsia="等线" w:hAnsi="Consolas"/>
          <w:color w:val="000000"/>
          <w:sz w:val="16"/>
        </w:rPr>
        <w:t>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var targetCount = new[]</w:t>
      </w:r>
      <w:r>
        <w:rPr>
          <w:rFonts w:ascii="Consolas" w:eastAsia="等线" w:hAnsi="Consolas"/>
          <w:color w:val="000000"/>
          <w:sz w:val="16"/>
        </w:rPr>
        <w:br/>
        <w:t>{</w:t>
      </w:r>
      <w:r>
        <w:rPr>
          <w:rFonts w:ascii="Consolas" w:eastAsia="等线" w:hAnsi="Consolas"/>
          <w:color w:val="000000"/>
          <w:sz w:val="16"/>
        </w:rPr>
        <w:br/>
        <w:t xml:space="preserve">    request.ReportedGoodsId,</w:t>
      </w:r>
      <w:r>
        <w:rPr>
          <w:rFonts w:ascii="Consolas" w:eastAsia="等线" w:hAnsi="Consolas"/>
          <w:color w:val="000000"/>
          <w:sz w:val="16"/>
        </w:rPr>
        <w:br/>
        <w:t xml:space="preserve">    request.ReportedUserId,</w:t>
      </w:r>
      <w:r>
        <w:rPr>
          <w:rFonts w:ascii="Consolas" w:eastAsia="等线" w:hAnsi="Consolas"/>
          <w:color w:val="000000"/>
          <w:sz w:val="16"/>
        </w:rPr>
        <w:br/>
        <w:t xml:space="preserve">    request.ReportedOrderId</w:t>
      </w:r>
      <w:r>
        <w:rPr>
          <w:rFonts w:ascii="Consolas" w:eastAsia="等线" w:hAnsi="Consolas"/>
          <w:color w:val="000000"/>
          <w:sz w:val="16"/>
        </w:rPr>
        <w:br/>
        <w:t>}.Count(value =&gt; value.HasValue);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if (targetCount != 1)</w:t>
      </w:r>
      <w:r>
        <w:rPr>
          <w:rFonts w:ascii="Consolas" w:eastAsia="等线" w:hAnsi="Consolas"/>
          <w:color w:val="000000"/>
          <w:sz w:val="16"/>
        </w:rPr>
        <w:br/>
        <w:t xml:space="preserve">    return ApiResponse&lt;ReportDto&gt;.Fail(400, "</w:t>
      </w:r>
      <w:r>
        <w:rPr>
          <w:rFonts w:ascii="Consolas" w:eastAsia="等线" w:hAnsi="Consolas"/>
          <w:color w:val="000000"/>
          <w:sz w:val="16"/>
        </w:rPr>
        <w:t>必须且只能指定一个举报目标</w:t>
      </w:r>
      <w:r>
        <w:rPr>
          <w:rFonts w:ascii="Consolas" w:eastAsia="等线" w:hAnsi="Consolas"/>
          <w:color w:val="000000"/>
          <w:sz w:val="16"/>
        </w:rPr>
        <w:t>");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if (request.ReportType == "order" &amp;&amp;</w:t>
      </w:r>
      <w:r>
        <w:rPr>
          <w:rFonts w:ascii="Consolas" w:eastAsia="等线" w:hAnsi="Consolas"/>
          <w:color w:val="000000"/>
          <w:sz w:val="16"/>
        </w:rPr>
        <w:br/>
        <w:t xml:space="preserve">    !await _orderRepository.IsParticipantAsync(request.ReportedOrderId!.Value, currentUserId))</w:t>
      </w:r>
      <w:r>
        <w:rPr>
          <w:rFonts w:ascii="Consolas" w:eastAsia="等线" w:hAnsi="Consolas"/>
          <w:color w:val="000000"/>
          <w:sz w:val="16"/>
        </w:rPr>
        <w:br/>
        <w:t xml:space="preserve">    return ApiResponse&lt;ReportDto&gt;.Fail(403, "</w:t>
      </w:r>
      <w:r>
        <w:rPr>
          <w:rFonts w:ascii="Consolas" w:eastAsia="等线" w:hAnsi="Consolas"/>
          <w:color w:val="000000"/>
          <w:sz w:val="16"/>
        </w:rPr>
        <w:t>只有订单双方才能举报</w:t>
      </w:r>
      <w:r>
        <w:rPr>
          <w:rFonts w:ascii="Consolas" w:eastAsia="等线" w:hAnsi="Consolas"/>
          <w:color w:val="000000"/>
          <w:sz w:val="16"/>
        </w:rPr>
        <w:t>");</w:t>
      </w:r>
    </w:p>
    <w:p w14:paraId="4407289A" w14:textId="77777777" w:rsidR="005C704D" w:rsidRDefault="000556FF">
      <w:pPr>
        <w:pStyle w:val="a5"/>
        <w:spacing w:before="80" w:after="100"/>
        <w:jc w:val="center"/>
        <w:rPr>
          <w:rFonts w:ascii="Times New Roman" w:eastAsia="宋体" w:hAnsi="Times New Roman"/>
          <w:color w:val="000000"/>
        </w:rPr>
      </w:pPr>
      <w:r>
        <w:rPr>
          <w:rFonts w:ascii="Times New Roman" w:eastAsia="宋体" w:hAnsi="Times New Roman"/>
          <w:color w:val="000000"/>
        </w:rPr>
        <w:lastRenderedPageBreak/>
        <w:pict w14:anchorId="4A2B22DC">
          <v:shape id="_x0000_i1031" type="#_x0000_t75" style="width:138.6pt;height:268pt">
            <v:imagedata r:id="rId17" o:title=""/>
          </v:shape>
        </w:pict>
      </w:r>
    </w:p>
    <w:p w14:paraId="0638E4B5" w14:textId="77777777" w:rsidR="005C704D" w:rsidRDefault="00000000">
      <w:pPr>
        <w:pStyle w:val="a5"/>
        <w:spacing w:before="80" w:after="100"/>
        <w:jc w:val="center"/>
      </w:pPr>
      <w:bookmarkStart w:id="59" w:name="fig_3_4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3-4 </w:t>
      </w:r>
      <w:r>
        <w:rPr>
          <w:rFonts w:ascii="Times New Roman" w:eastAsia="宋体" w:hAnsi="Times New Roman"/>
          <w:color w:val="000000"/>
        </w:rPr>
        <w:t>沟通评价与举报处理实现界面</w:t>
      </w:r>
      <w:bookmarkEnd w:id="59"/>
    </w:p>
    <w:p w14:paraId="4FAAADF9" w14:textId="77777777" w:rsidR="005C704D" w:rsidRDefault="00000000">
      <w:pPr>
        <w:pStyle w:val="2"/>
      </w:pPr>
      <w:bookmarkStart w:id="60" w:name="_Toc239950563"/>
      <w:bookmarkStart w:id="61" w:name="_Toc239787073"/>
      <w:r>
        <w:t>后台治理与帮助服务用例</w:t>
      </w:r>
      <w:bookmarkEnd w:id="60"/>
      <w:bookmarkEnd w:id="61"/>
    </w:p>
    <w:p w14:paraId="61E10877" w14:textId="77777777" w:rsidR="005C704D" w:rsidRDefault="00000000">
      <w:pPr>
        <w:pStyle w:val="3"/>
      </w:pPr>
      <w:r>
        <w:t>后台治理和审计</w:t>
      </w:r>
    </w:p>
    <w:p w14:paraId="110EA35C" w14:textId="77777777" w:rsidR="005C704D" w:rsidRDefault="00000000">
      <w:pPr>
        <w:pStyle w:val="a5"/>
        <w:keepNext/>
        <w:jc w:val="center"/>
      </w:pPr>
      <w:bookmarkStart w:id="62" w:name="tbl_3_11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3-11 </w:t>
      </w:r>
      <w:r>
        <w:rPr>
          <w:rFonts w:ascii="Times New Roman" w:eastAsia="宋体" w:hAnsi="Times New Roman"/>
          <w:color w:val="000000"/>
        </w:rPr>
        <w:t>后台治理和审计用例规约</w:t>
      </w:r>
      <w:bookmarkEnd w:id="6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0A35A04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DCA00" w14:textId="77777777" w:rsidR="005C704D" w:rsidRDefault="00000000">
            <w:pPr>
              <w:spacing w:line="269" w:lineRule="auto"/>
              <w:jc w:val="center"/>
            </w:pPr>
            <w:bookmarkStart w:id="63" w:name="table2_11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4A14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61EFD28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2BAC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44F3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UC-10</w:t>
            </w:r>
          </w:p>
        </w:tc>
      </w:tr>
      <w:tr w:rsidR="005C704D" w14:paraId="49A75A5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BEC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303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</w:t>
            </w:r>
          </w:p>
        </w:tc>
      </w:tr>
      <w:tr w:rsidR="005C704D" w14:paraId="5E484C7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A98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F8B8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管理员进入后台仪表盘执行审核、用户、订单、公告或日志管理。</w:t>
            </w:r>
          </w:p>
        </w:tc>
      </w:tr>
      <w:tr w:rsidR="005C704D" w14:paraId="71DCF18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AB22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114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管理员已登录且角色校验通过。</w:t>
            </w:r>
          </w:p>
        </w:tc>
      </w:tr>
      <w:tr w:rsidR="005C704D" w14:paraId="26084BE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BD9F5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722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管理员查看统计信息和待办列表。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管理员审核学生认证或商品。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管理员处理举报、封禁或解禁用户、下架违规商品。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管理员发布、编辑或删除公告。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系统记录高风险操作，管理员可查询但不能在界面修改审计日志。</w:t>
            </w:r>
          </w:p>
        </w:tc>
      </w:tr>
      <w:tr w:rsidR="005C704D" w14:paraId="1910548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5D18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45A1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非管理员访问后台时返回首页或拒绝请求。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目标状态已变化时刷新数据并要求重新确认。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封禁用户时同步下架其在售商品；任一步骤失败则整体回滚。</w:t>
            </w:r>
          </w:p>
        </w:tc>
      </w:tr>
      <w:tr w:rsidR="005C704D" w14:paraId="4A69F78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BAA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93A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治理对象状态更新，公告可见，审计日志完整。</w:t>
            </w:r>
          </w:p>
        </w:tc>
      </w:tr>
      <w:tr w:rsidR="005C704D" w14:paraId="557B1D7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9481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04D1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所有治理接口实施服务端授权；审计日志至少包含管理员、目标、动作、结果、备注和时间。</w:t>
            </w:r>
          </w:p>
        </w:tc>
      </w:tr>
      <w:bookmarkEnd w:id="63"/>
    </w:tbl>
    <w:p w14:paraId="6F252B99" w14:textId="77777777" w:rsidR="005C704D" w:rsidRDefault="005C704D">
      <w:pPr>
        <w:spacing w:after="40"/>
      </w:pPr>
    </w:p>
    <w:p w14:paraId="00068B97" w14:textId="77777777" w:rsidR="005C704D" w:rsidRDefault="00000000">
      <w:pPr>
        <w:pStyle w:val="3"/>
      </w:pPr>
      <w:r>
        <w:t>帮助中心和智能问答</w:t>
      </w:r>
    </w:p>
    <w:p w14:paraId="1625CED7" w14:textId="77777777" w:rsidR="005C704D" w:rsidRDefault="00000000">
      <w:pPr>
        <w:pStyle w:val="a5"/>
        <w:keepNext/>
        <w:jc w:val="center"/>
      </w:pPr>
      <w:bookmarkStart w:id="64" w:name="tbl_3_12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3-12 </w:t>
      </w:r>
      <w:r>
        <w:rPr>
          <w:rFonts w:ascii="Times New Roman" w:eastAsia="宋体" w:hAnsi="Times New Roman"/>
          <w:color w:val="000000"/>
        </w:rPr>
        <w:t>帮助中心和智能问答用例规约</w:t>
      </w:r>
      <w:bookmarkEnd w:id="6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704D" w14:paraId="393CD882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CBD50" w14:textId="77777777" w:rsidR="005C704D" w:rsidRDefault="00000000">
            <w:pPr>
              <w:spacing w:line="269" w:lineRule="auto"/>
              <w:jc w:val="center"/>
            </w:pPr>
            <w:bookmarkStart w:id="65" w:name="table2_12"/>
            <w:r>
              <w:rPr>
                <w:rFonts w:ascii="Arial" w:eastAsia="黑体" w:hAnsi="Arial"/>
                <w:b/>
                <w:color w:val="000000"/>
                <w:sz w:val="18"/>
              </w:rPr>
              <w:t>规约项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77D4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说明</w:t>
            </w:r>
          </w:p>
        </w:tc>
      </w:tr>
      <w:tr w:rsidR="005C704D" w14:paraId="16B3F14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ABA8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用例编号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3D6C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UC-11</w:t>
            </w:r>
          </w:p>
        </w:tc>
      </w:tr>
      <w:tr w:rsidR="005C704D" w14:paraId="42640C0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02B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主要参与者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2E5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访客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注册用户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外部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服务</w:t>
            </w:r>
          </w:p>
        </w:tc>
      </w:tr>
      <w:tr w:rsidR="005C704D" w14:paraId="3B781C3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F5020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触发条件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1A9B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参与者打开帮助中心或向页面右下角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助手提问。</w:t>
            </w:r>
          </w:p>
        </w:tc>
      </w:tr>
      <w:tr w:rsidR="005C704D" w14:paraId="369840E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F17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28F1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使用手册可读取；调用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时已配置外部服务密钥和网络。</w:t>
            </w:r>
          </w:p>
        </w:tc>
      </w:tr>
      <w:tr w:rsidR="005C704D" w14:paraId="1296BC3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F4FDD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基本流程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989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系统直接展示统一版本的使用手册。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参与者输入与平台使用有关的问题。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系统从使用手册中检索相关片段并组成受约束上下文。</w:t>
            </w:r>
            <w:r>
              <w:rPr>
                <w:color w:val="000000"/>
                <w:sz w:val="18"/>
              </w:rPr>
              <w:br/>
              <w:t xml:space="preserve">4. </w:t>
            </w:r>
            <w:r>
              <w:rPr>
                <w:color w:val="000000"/>
                <w:sz w:val="18"/>
              </w:rPr>
              <w:t>外部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服务以流式方式返回回答。</w:t>
            </w:r>
            <w:r>
              <w:rPr>
                <w:color w:val="000000"/>
                <w:sz w:val="18"/>
              </w:rPr>
              <w:br/>
              <w:t xml:space="preserve">5. </w:t>
            </w:r>
            <w:r>
              <w:rPr>
                <w:color w:val="000000"/>
                <w:sz w:val="18"/>
              </w:rPr>
              <w:t>前端展示回答及其文档依据。</w:t>
            </w:r>
          </w:p>
        </w:tc>
      </w:tr>
      <w:tr w:rsidR="005C704D" w14:paraId="6FE117A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05E0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备选与异常流程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3312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1. </w:t>
            </w:r>
            <w:r>
              <w:rPr>
                <w:color w:val="000000"/>
                <w:sz w:val="18"/>
              </w:rPr>
              <w:t>问题超出手册范围时明确说明无法确认，不编造业务信息。</w:t>
            </w:r>
            <w:r>
              <w:rPr>
                <w:color w:val="000000"/>
                <w:sz w:val="18"/>
              </w:rPr>
              <w:br/>
              <w:t xml:space="preserve">2. </w:t>
            </w:r>
            <w:r>
              <w:rPr>
                <w:color w:val="000000"/>
                <w:sz w:val="18"/>
              </w:rPr>
              <w:t>外部服务超时或未配置时提示暂不可用，不影响其他功能。</w:t>
            </w:r>
            <w:r>
              <w:rPr>
                <w:color w:val="000000"/>
                <w:sz w:val="18"/>
              </w:rPr>
              <w:br/>
              <w:t xml:space="preserve">3. </w:t>
            </w:r>
            <w:r>
              <w:rPr>
                <w:color w:val="000000"/>
                <w:sz w:val="18"/>
              </w:rPr>
              <w:t>请求含提示注入或索取内部实现时拒绝披露。</w:t>
            </w:r>
          </w:p>
        </w:tc>
      </w:tr>
      <w:tr w:rsidR="005C704D" w14:paraId="33631EE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653BE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后置条件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7584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用户获得平台操作帮助；不产生用户业务数据变更。</w:t>
            </w:r>
          </w:p>
        </w:tc>
      </w:tr>
      <w:tr w:rsidR="005C704D" w14:paraId="467AA5B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158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关键业务规则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A9D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AI </w:t>
            </w:r>
            <w:r>
              <w:rPr>
                <w:color w:val="000000"/>
                <w:sz w:val="18"/>
              </w:rPr>
              <w:t>不访问用户数据；知识库只包含面向用户的手册和允许的帮助资料；回答不得冒充业务查询结果。</w:t>
            </w:r>
          </w:p>
        </w:tc>
      </w:tr>
      <w:bookmarkEnd w:id="65"/>
    </w:tbl>
    <w:p w14:paraId="6A355CA9" w14:textId="77777777" w:rsidR="005C704D" w:rsidRDefault="005C704D">
      <w:pPr>
        <w:spacing w:after="40"/>
      </w:pPr>
    </w:p>
    <w:p w14:paraId="1C30BC27" w14:textId="77777777" w:rsidR="005C704D" w:rsidRDefault="00000000">
      <w:pPr>
        <w:pStyle w:val="3"/>
      </w:pPr>
      <w:r>
        <w:rPr>
          <w:sz w:val="24"/>
        </w:rPr>
        <w:t>用例实现</w:t>
      </w:r>
    </w:p>
    <w:p w14:paraId="14AEE835" w14:textId="77777777" w:rsidR="005C704D" w:rsidRDefault="00000000">
      <w:pPr>
        <w:pStyle w:val="af4"/>
        <w:ind w:firstLine="420"/>
      </w:pPr>
      <w:r>
        <w:t>帮助服务先检索本地使用手册，再调用外部兼容接口并以</w:t>
      </w:r>
      <w:r>
        <w:t xml:space="preserve"> SSE </w:t>
      </w:r>
      <w:r>
        <w:t>转发结果；服务异常时返回明确错误，不影响交易主流程。</w:t>
      </w:r>
    </w:p>
    <w:p w14:paraId="150EEA09" w14:textId="77777777" w:rsidR="005C704D" w:rsidRDefault="00000000">
      <w:pPr>
        <w:keepNext/>
        <w:spacing w:before="80" w:after="60"/>
      </w:pPr>
      <w:r>
        <w:rPr>
          <w:rFonts w:ascii="Arial" w:eastAsia="黑体" w:hAnsi="Arial"/>
          <w:b/>
          <w:color w:val="000000"/>
        </w:rPr>
        <w:lastRenderedPageBreak/>
        <w:t>核心代码（</w:t>
      </w:r>
      <w:r>
        <w:rPr>
          <w:rFonts w:ascii="Arial" w:eastAsia="黑体" w:hAnsi="Arial"/>
          <w:b/>
          <w:color w:val="000000"/>
        </w:rPr>
        <w:t>AiChatService.cs</w:t>
      </w:r>
      <w:r>
        <w:rPr>
          <w:rFonts w:ascii="Arial" w:eastAsia="黑体" w:hAnsi="Arial"/>
          <w:b/>
          <w:color w:val="000000"/>
        </w:rPr>
        <w:t>）</w:t>
      </w:r>
    </w:p>
    <w:p w14:paraId="78351842" w14:textId="77777777" w:rsidR="005C704D" w:rsidRDefault="00000000">
      <w:pPr>
        <w:keepLines/>
        <w:shd w:val="clear" w:color="auto" w:fill="F2F2F2"/>
        <w:spacing w:after="120"/>
        <w:ind w:left="317" w:right="173"/>
      </w:pPr>
      <w:r>
        <w:rPr>
          <w:rFonts w:ascii="Consolas" w:eastAsia="等线" w:hAnsi="Consolas"/>
          <w:color w:val="000000"/>
          <w:sz w:val="16"/>
        </w:rPr>
        <w:t>var chunks = _knowledgeService.Retrieve(lastUserMessage?.Content ?? string.Empty);</w:t>
      </w:r>
      <w:r>
        <w:rPr>
          <w:rFonts w:ascii="Consolas" w:eastAsia="等线" w:hAnsi="Consolas"/>
          <w:color w:val="000000"/>
          <w:sz w:val="16"/>
        </w:rPr>
        <w:br/>
        <w:t>var systemPrompt = BuildSystemPrompt(chunks);</w:t>
      </w:r>
      <w:r>
        <w:rPr>
          <w:rFonts w:ascii="Consolas" w:eastAsia="等线" w:hAnsi="Consolas"/>
          <w:color w:val="000000"/>
          <w:sz w:val="16"/>
        </w:rPr>
        <w:br/>
        <w:t>var payload = new</w:t>
      </w:r>
      <w:r>
        <w:rPr>
          <w:rFonts w:ascii="Consolas" w:eastAsia="等线" w:hAnsi="Consolas"/>
          <w:color w:val="000000"/>
          <w:sz w:val="16"/>
        </w:rPr>
        <w:br/>
        <w:t>{</w:t>
      </w:r>
      <w:r>
        <w:rPr>
          <w:rFonts w:ascii="Consolas" w:eastAsia="等线" w:hAnsi="Consolas"/>
          <w:color w:val="000000"/>
          <w:sz w:val="16"/>
        </w:rPr>
        <w:br/>
        <w:t xml:space="preserve">    model = _model,</w:t>
      </w:r>
      <w:r>
        <w:rPr>
          <w:rFonts w:ascii="Consolas" w:eastAsia="等线" w:hAnsi="Consolas"/>
          <w:color w:val="000000"/>
          <w:sz w:val="16"/>
        </w:rPr>
        <w:br/>
        <w:t xml:space="preserve">    stream = true,</w:t>
      </w:r>
      <w:r>
        <w:rPr>
          <w:rFonts w:ascii="Consolas" w:eastAsia="等线" w:hAnsi="Consolas"/>
          <w:color w:val="000000"/>
          <w:sz w:val="16"/>
        </w:rPr>
        <w:br/>
        <w:t xml:space="preserve">    messages = new object[]</w:t>
      </w:r>
      <w:r>
        <w:rPr>
          <w:rFonts w:ascii="Consolas" w:eastAsia="等线" w:hAnsi="Consolas"/>
          <w:color w:val="000000"/>
          <w:sz w:val="16"/>
        </w:rPr>
        <w:br/>
        <w:t xml:space="preserve">    {</w:t>
      </w:r>
      <w:r>
        <w:rPr>
          <w:rFonts w:ascii="Consolas" w:eastAsia="等线" w:hAnsi="Consolas"/>
          <w:color w:val="000000"/>
          <w:sz w:val="16"/>
        </w:rPr>
        <w:br/>
        <w:t xml:space="preserve">        new { role = "system", content = systemPrompt }</w:t>
      </w:r>
      <w:r>
        <w:rPr>
          <w:rFonts w:ascii="Consolas" w:eastAsia="等线" w:hAnsi="Consolas"/>
          <w:color w:val="000000"/>
          <w:sz w:val="16"/>
        </w:rPr>
        <w:br/>
        <w:t xml:space="preserve">    }.Concat(history.Select(m =&gt; new</w:t>
      </w:r>
      <w:r>
        <w:rPr>
          <w:rFonts w:ascii="Consolas" w:eastAsia="等线" w:hAnsi="Consolas"/>
          <w:color w:val="000000"/>
          <w:sz w:val="16"/>
        </w:rPr>
        <w:br/>
        <w:t xml:space="preserve">    {</w:t>
      </w:r>
      <w:r>
        <w:rPr>
          <w:rFonts w:ascii="Consolas" w:eastAsia="等线" w:hAnsi="Consolas"/>
          <w:color w:val="000000"/>
          <w:sz w:val="16"/>
        </w:rPr>
        <w:br/>
        <w:t xml:space="preserve">        role = m.Role.ToLowerInvariant(), content = m.Content</w:t>
      </w:r>
      <w:r>
        <w:rPr>
          <w:rFonts w:ascii="Consolas" w:eastAsia="等线" w:hAnsi="Consolas"/>
          <w:color w:val="000000"/>
          <w:sz w:val="16"/>
        </w:rPr>
        <w:br/>
        <w:t xml:space="preserve">    })).ToArray()</w:t>
      </w:r>
      <w:r>
        <w:rPr>
          <w:rFonts w:ascii="Consolas" w:eastAsia="等线" w:hAnsi="Consolas"/>
          <w:color w:val="000000"/>
          <w:sz w:val="16"/>
        </w:rPr>
        <w:br/>
        <w:t>};</w:t>
      </w:r>
      <w:r>
        <w:rPr>
          <w:rFonts w:ascii="Consolas" w:eastAsia="等线" w:hAnsi="Consolas"/>
          <w:color w:val="000000"/>
          <w:sz w:val="16"/>
        </w:rPr>
        <w:br/>
      </w:r>
      <w:r>
        <w:rPr>
          <w:rFonts w:ascii="Consolas" w:eastAsia="等线" w:hAnsi="Consolas"/>
          <w:color w:val="000000"/>
          <w:sz w:val="16"/>
        </w:rPr>
        <w:br/>
        <w:t>using var upstream = await client.SendAsync(</w:t>
      </w:r>
      <w:r>
        <w:rPr>
          <w:rFonts w:ascii="Consolas" w:eastAsia="等线" w:hAnsi="Consolas"/>
          <w:color w:val="000000"/>
          <w:sz w:val="16"/>
        </w:rPr>
        <w:br/>
        <w:t xml:space="preserve">    upstreamRequest, HttpCompletionOption.ResponseHeadersRead, cancellationToken);</w:t>
      </w:r>
      <w:r>
        <w:rPr>
          <w:rFonts w:ascii="Consolas" w:eastAsia="等线" w:hAnsi="Consolas"/>
          <w:color w:val="000000"/>
          <w:sz w:val="16"/>
        </w:rPr>
        <w:br/>
        <w:t>response.ContentType = upstream.Content.Headers.ContentType?.ToString()</w:t>
      </w:r>
      <w:r>
        <w:rPr>
          <w:rFonts w:ascii="Consolas" w:eastAsia="等线" w:hAnsi="Consolas"/>
          <w:color w:val="000000"/>
          <w:sz w:val="16"/>
        </w:rPr>
        <w:br/>
        <w:t xml:space="preserve">    ?? "text/event-stream";</w:t>
      </w:r>
      <w:r>
        <w:rPr>
          <w:rFonts w:ascii="Consolas" w:eastAsia="等线" w:hAnsi="Consolas"/>
          <w:color w:val="000000"/>
          <w:sz w:val="16"/>
        </w:rPr>
        <w:br/>
        <w:t>await upstream.Content.CopyToAsync(response.Body, cancellationToken);</w:t>
      </w:r>
    </w:p>
    <w:p w14:paraId="5DDCD5F1" w14:textId="77777777" w:rsidR="005C704D" w:rsidRDefault="000556FF">
      <w:pPr>
        <w:pStyle w:val="a5"/>
        <w:spacing w:before="80" w:after="100"/>
        <w:jc w:val="center"/>
        <w:rPr>
          <w:rFonts w:ascii="Times New Roman" w:eastAsia="宋体" w:hAnsi="Times New Roman"/>
          <w:color w:val="000000"/>
        </w:rPr>
      </w:pPr>
      <w:r>
        <w:rPr>
          <w:rFonts w:ascii="Times New Roman" w:eastAsia="宋体" w:hAnsi="Times New Roman"/>
          <w:color w:val="000000"/>
        </w:rPr>
        <w:pict w14:anchorId="3F6F0AFA">
          <v:shape id="_x0000_i1032" type="#_x0000_t75" style="width:468.6pt;height:226.4pt">
            <v:imagedata r:id="rId18" o:title=""/>
          </v:shape>
        </w:pict>
      </w:r>
    </w:p>
    <w:p w14:paraId="465C5CD8" w14:textId="77777777" w:rsidR="005C704D" w:rsidRDefault="000556FF">
      <w:pPr>
        <w:jc w:val="center"/>
      </w:pPr>
      <w:r>
        <w:lastRenderedPageBreak/>
        <w:pict w14:anchorId="7AE4094E">
          <v:shape id="_x0000_i1033" type="#_x0000_t75" style="width:277.6pt;height:380pt">
            <v:imagedata r:id="rId19" o:title=""/>
          </v:shape>
        </w:pict>
      </w:r>
    </w:p>
    <w:p w14:paraId="610766F3" w14:textId="77777777" w:rsidR="005C704D" w:rsidRDefault="00000000">
      <w:pPr>
        <w:pStyle w:val="a5"/>
        <w:spacing w:before="80" w:after="100"/>
        <w:jc w:val="center"/>
      </w:pPr>
      <w:bookmarkStart w:id="66" w:name="fig_3_5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3-5 </w:t>
      </w:r>
      <w:r>
        <w:rPr>
          <w:rFonts w:ascii="Times New Roman" w:eastAsia="宋体" w:hAnsi="Times New Roman"/>
          <w:color w:val="000000"/>
        </w:rPr>
        <w:t>后台治理与智能问答实现界面</w:t>
      </w:r>
      <w:bookmarkEnd w:id="66"/>
    </w:p>
    <w:p w14:paraId="74057362" w14:textId="77777777" w:rsidR="005C704D" w:rsidRDefault="00000000">
      <w:pPr>
        <w:pStyle w:val="2"/>
        <w:pageBreakBefore/>
      </w:pPr>
      <w:bookmarkStart w:id="67" w:name="_Toc239787074"/>
      <w:bookmarkStart w:id="68" w:name="_Toc239950564"/>
      <w:r>
        <w:lastRenderedPageBreak/>
        <w:t>关键业务规则汇总</w:t>
      </w:r>
      <w:bookmarkEnd w:id="67"/>
      <w:bookmarkEnd w:id="68"/>
    </w:p>
    <w:p w14:paraId="10286127" w14:textId="77777777" w:rsidR="005C704D" w:rsidRDefault="00000000">
      <w:pPr>
        <w:pStyle w:val="a5"/>
        <w:keepNext/>
        <w:jc w:val="center"/>
      </w:pPr>
      <w:bookmarkStart w:id="69" w:name="tbl_3_13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3-13 </w:t>
      </w:r>
      <w:r>
        <w:rPr>
          <w:rFonts w:ascii="Times New Roman" w:eastAsia="宋体" w:hAnsi="Times New Roman"/>
          <w:color w:val="000000"/>
        </w:rPr>
        <w:t>关键业务规则</w:t>
      </w:r>
      <w:bookmarkEnd w:id="6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968"/>
      </w:tblGrid>
      <w:tr w:rsidR="005C704D" w14:paraId="34F56D6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3D408" w14:textId="77777777" w:rsidR="005C704D" w:rsidRDefault="00000000">
            <w:pPr>
              <w:spacing w:line="269" w:lineRule="auto"/>
              <w:jc w:val="center"/>
            </w:pPr>
            <w:bookmarkStart w:id="70" w:name="table2_13"/>
            <w:r>
              <w:rPr>
                <w:rFonts w:ascii="Arial" w:eastAsia="黑体" w:hAnsi="Arial"/>
                <w:b/>
                <w:color w:val="000000"/>
                <w:sz w:val="18"/>
              </w:rPr>
              <w:t>编号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A1FF5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规则名称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C6F4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规则内容</w:t>
            </w:r>
          </w:p>
        </w:tc>
      </w:tr>
      <w:tr w:rsidR="005C704D" w14:paraId="27FE607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2346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FBB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身份唯一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4A5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 xml:space="preserve">username </w:t>
            </w:r>
            <w:r>
              <w:rPr>
                <w:color w:val="000000"/>
                <w:sz w:val="18"/>
              </w:rPr>
              <w:t>唯一；</w:t>
            </w:r>
            <w:r>
              <w:rPr>
                <w:color w:val="000000"/>
                <w:sz w:val="18"/>
              </w:rPr>
              <w:t xml:space="preserve">student_id </w:t>
            </w:r>
            <w:r>
              <w:rPr>
                <w:color w:val="000000"/>
                <w:sz w:val="18"/>
              </w:rPr>
              <w:t>唯一；一个用户最多一条学生认证记录。</w:t>
            </w:r>
          </w:p>
        </w:tc>
      </w:tr>
      <w:tr w:rsidR="005C704D" w14:paraId="0A1FFD3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CC8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D8D2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公开条件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5A5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只有</w:t>
            </w:r>
            <w:r>
              <w:rPr>
                <w:color w:val="000000"/>
                <w:sz w:val="18"/>
              </w:rPr>
              <w:t xml:space="preserve"> approved </w:t>
            </w:r>
            <w:r>
              <w:rPr>
                <w:color w:val="000000"/>
                <w:sz w:val="18"/>
              </w:rPr>
              <w:t>商品进入公开列表；</w:t>
            </w:r>
            <w:r>
              <w:rPr>
                <w:color w:val="000000"/>
                <w:sz w:val="18"/>
              </w:rPr>
              <w:t>offline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locked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sold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rejected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pending </w:t>
            </w:r>
            <w:r>
              <w:rPr>
                <w:color w:val="000000"/>
                <w:sz w:val="18"/>
              </w:rPr>
              <w:t>不公开售卖。</w:t>
            </w:r>
          </w:p>
        </w:tc>
      </w:tr>
      <w:tr w:rsidR="005C704D" w14:paraId="0CAB5CE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34F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EFF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防止自交易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1FA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买家不得购买或议价自己的商品，订单</w:t>
            </w:r>
            <w:r>
              <w:rPr>
                <w:color w:val="000000"/>
                <w:sz w:val="18"/>
              </w:rPr>
              <w:t xml:space="preserve"> buyer_id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seller_id </w:t>
            </w:r>
            <w:r>
              <w:rPr>
                <w:color w:val="000000"/>
                <w:sz w:val="18"/>
              </w:rPr>
              <w:t>必须不同。</w:t>
            </w:r>
          </w:p>
        </w:tc>
      </w:tr>
      <w:tr w:rsidR="005C704D" w14:paraId="09DA067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7E0D6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94032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防超卖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787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下单通过</w:t>
            </w:r>
            <w:r>
              <w:rPr>
                <w:color w:val="000000"/>
                <w:sz w:val="18"/>
              </w:rPr>
              <w:t xml:space="preserve"> SELECT FOR UPDATE </w:t>
            </w:r>
            <w:r>
              <w:rPr>
                <w:color w:val="000000"/>
                <w:sz w:val="18"/>
              </w:rPr>
              <w:t>与条件更新锁定商品，同一商品仅允许一笔有效订单。</w:t>
            </w:r>
          </w:p>
        </w:tc>
      </w:tr>
      <w:tr w:rsidR="005C704D" w14:paraId="47CB625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7EB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4164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议价约束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6A02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报价和还价均不得为负，买家报价不得超过原价；同一买家同一商品只有一条活跃议价。</w:t>
            </w:r>
          </w:p>
        </w:tc>
      </w:tr>
      <w:tr w:rsidR="005C704D" w14:paraId="26BCE10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7AF5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BR-06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D93D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面交确认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4C2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一单一预约，完成交易必须核对确认码；取消或完成订单同步处理预约。</w:t>
            </w:r>
          </w:p>
        </w:tc>
      </w:tr>
      <w:tr w:rsidR="005C704D" w14:paraId="4165664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36A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BR-07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AD3E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评价资格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0FF77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只有</w:t>
            </w:r>
            <w:r>
              <w:rPr>
                <w:color w:val="000000"/>
                <w:sz w:val="18"/>
              </w:rPr>
              <w:t xml:space="preserve"> completed </w:t>
            </w:r>
            <w:r>
              <w:rPr>
                <w:color w:val="000000"/>
                <w:sz w:val="18"/>
              </w:rPr>
              <w:t>订单的买卖双方可互评，评分为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星，重复评价受业务规则限制。</w:t>
            </w:r>
          </w:p>
        </w:tc>
      </w:tr>
      <w:tr w:rsidR="005C704D" w14:paraId="40F4B30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6B4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BR-08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AF57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信用计算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87CB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基础分</w:t>
            </w:r>
            <w:r>
              <w:rPr>
                <w:color w:val="000000"/>
                <w:sz w:val="18"/>
              </w:rPr>
              <w:t xml:space="preserve"> 100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4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星每条加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分；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星每条减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分；每笔完成交易加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分。</w:t>
            </w:r>
          </w:p>
        </w:tc>
      </w:tr>
      <w:tr w:rsidR="005C704D" w14:paraId="743EEF2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B869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BR-09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55B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举报目标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BD820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goods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user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order </w:t>
            </w:r>
            <w:r>
              <w:rPr>
                <w:color w:val="000000"/>
                <w:sz w:val="18"/>
              </w:rPr>
              <w:t>三种举报类型中只能有一个对应目标字段非空。</w:t>
            </w:r>
          </w:p>
        </w:tc>
      </w:tr>
      <w:tr w:rsidR="005C704D" w14:paraId="7ECE53C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BFD4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BR-10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0E9E1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管理员审计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9299D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商品审核、举报处理、用户封禁和管理员下架必须产生审计日志。</w:t>
            </w:r>
          </w:p>
        </w:tc>
      </w:tr>
      <w:bookmarkEnd w:id="70"/>
    </w:tbl>
    <w:p w14:paraId="4C721BFE" w14:textId="77777777" w:rsidR="005C704D" w:rsidRDefault="005C704D">
      <w:pPr>
        <w:spacing w:after="40"/>
      </w:pPr>
    </w:p>
    <w:p w14:paraId="50A8B969" w14:textId="77777777" w:rsidR="005C704D" w:rsidRDefault="00000000">
      <w:pPr>
        <w:pStyle w:val="1"/>
      </w:pPr>
      <w:bookmarkStart w:id="71" w:name="_Toc239950565"/>
      <w:r>
        <w:lastRenderedPageBreak/>
        <w:t>数据库设计</w:t>
      </w:r>
      <w:bookmarkEnd w:id="71"/>
    </w:p>
    <w:p w14:paraId="73DDDEB0" w14:textId="77777777" w:rsidR="005C704D" w:rsidRDefault="00000000">
      <w:pPr>
        <w:pStyle w:val="af4"/>
        <w:ind w:firstLine="420"/>
      </w:pPr>
      <w:r>
        <w:t>数据库设计围绕系统的</w:t>
      </w:r>
      <w:r>
        <w:t xml:space="preserve"> 15 </w:t>
      </w:r>
      <w:r>
        <w:t>个核心关系展开。本章按</w:t>
      </w:r>
      <w:r>
        <w:t xml:space="preserve"> E-R </w:t>
      </w:r>
      <w:r>
        <w:t>图、数据库关系图和关系模式说明组织，分别描述概念结构、表间连接及关系定义。</w:t>
      </w:r>
    </w:p>
    <w:p w14:paraId="21B4F535" w14:textId="77777777" w:rsidR="005C704D" w:rsidRDefault="00000000">
      <w:pPr>
        <w:pStyle w:val="2"/>
      </w:pPr>
      <w:bookmarkStart w:id="72" w:name="_Toc239950566"/>
      <w:r>
        <w:t>E-R</w:t>
      </w:r>
      <w:r>
        <w:t>图</w:t>
      </w:r>
      <w:bookmarkEnd w:id="72"/>
    </w:p>
    <w:p w14:paraId="362FC20E" w14:textId="77777777" w:rsidR="005C704D" w:rsidRDefault="00000000">
      <w:pPr>
        <w:pStyle w:val="af4"/>
        <w:ind w:firstLine="420"/>
      </w:pPr>
      <w:r>
        <w:t>总体</w:t>
      </w:r>
      <w:r>
        <w:t xml:space="preserve"> E-R </w:t>
      </w:r>
      <w:r>
        <w:t>图展示用户、认证、商品、交易、沟通、评价举报和后台治理实体及其一对一、一对多和多对多联系。</w:t>
      </w:r>
    </w:p>
    <w:p w14:paraId="613457B8" w14:textId="77777777" w:rsidR="005C704D" w:rsidRDefault="000556FF">
      <w:pPr>
        <w:keepNext/>
        <w:jc w:val="center"/>
      </w:pPr>
      <w:r>
        <w:pict w14:anchorId="5F14B557">
          <v:shape id="_x0000_i1034" type="#_x0000_t75" alt="图 2‑1 总体 E-R 图" style="width:466.95pt;height:168.55pt">
            <v:imagedata r:id="rId20" o:title=""/>
          </v:shape>
        </w:pict>
      </w:r>
    </w:p>
    <w:p w14:paraId="3016165F" w14:textId="77777777" w:rsidR="005C704D" w:rsidRDefault="00000000">
      <w:pPr>
        <w:pStyle w:val="a5"/>
        <w:spacing w:before="80" w:after="100"/>
        <w:jc w:val="center"/>
      </w:pPr>
      <w:bookmarkStart w:id="73" w:name="fig_4_1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4-1 </w:t>
      </w:r>
      <w:r>
        <w:rPr>
          <w:rFonts w:ascii="Times New Roman" w:eastAsia="宋体" w:hAnsi="Times New Roman"/>
          <w:color w:val="000000"/>
        </w:rPr>
        <w:t>校园二手交易系统总体</w:t>
      </w:r>
      <w:r>
        <w:rPr>
          <w:rFonts w:ascii="Times New Roman" w:eastAsia="宋体" w:hAnsi="Times New Roman"/>
          <w:color w:val="000000"/>
        </w:rPr>
        <w:t>E-R</w:t>
      </w:r>
      <w:r>
        <w:rPr>
          <w:rFonts w:ascii="Times New Roman" w:eastAsia="宋体" w:hAnsi="Times New Roman"/>
          <w:color w:val="000000"/>
        </w:rPr>
        <w:t>图</w:t>
      </w:r>
      <w:bookmarkEnd w:id="73"/>
    </w:p>
    <w:p w14:paraId="5A64FCE6" w14:textId="77777777" w:rsidR="005C704D" w:rsidRDefault="00000000">
      <w:pPr>
        <w:pStyle w:val="2"/>
      </w:pPr>
      <w:bookmarkStart w:id="74" w:name="_Toc239950567"/>
      <w:r>
        <w:t>数据库关系图</w:t>
      </w:r>
      <w:bookmarkEnd w:id="74"/>
    </w:p>
    <w:p w14:paraId="6F46DAD8" w14:textId="77777777" w:rsidR="005C704D" w:rsidRDefault="00000000">
      <w:pPr>
        <w:pStyle w:val="af4"/>
        <w:ind w:firstLine="420"/>
      </w:pPr>
      <w:r>
        <w:t>数据库关系图以主键和外键为连接依据，展示</w:t>
      </w:r>
      <w:r>
        <w:t xml:space="preserve"> 15 </w:t>
      </w:r>
      <w:r>
        <w:t>张基础表之间的引用方向及主要约束。</w:t>
      </w:r>
    </w:p>
    <w:p w14:paraId="0C4681C4" w14:textId="77777777" w:rsidR="005C704D" w:rsidRDefault="000556FF">
      <w:pPr>
        <w:keepNext/>
        <w:jc w:val="center"/>
      </w:pPr>
      <w:r>
        <w:rPr>
          <w:szCs w:val="21"/>
        </w:rPr>
        <w:pict w14:anchorId="50BE4AA1">
          <v:shape id="_x0000_i1035" type="#_x0000_t75" alt="图 3-1 数据库关系图" style="width:467.4pt;height:190.2pt">
            <v:imagedata r:id="rId21" o:title=""/>
          </v:shape>
        </w:pict>
      </w:r>
    </w:p>
    <w:p w14:paraId="07ECE1E5" w14:textId="77777777" w:rsidR="005C704D" w:rsidRDefault="00000000">
      <w:pPr>
        <w:pStyle w:val="a5"/>
        <w:spacing w:before="80" w:after="100"/>
        <w:jc w:val="center"/>
      </w:pPr>
      <w:bookmarkStart w:id="75" w:name="fig_4_2"/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 4-2 </w:t>
      </w:r>
      <w:r>
        <w:rPr>
          <w:rFonts w:ascii="Times New Roman" w:eastAsia="宋体" w:hAnsi="Times New Roman"/>
          <w:color w:val="000000"/>
        </w:rPr>
        <w:t>校园二手交易系统数据库关系图</w:t>
      </w:r>
      <w:bookmarkEnd w:id="75"/>
    </w:p>
    <w:p w14:paraId="25A2CFAE" w14:textId="77777777" w:rsidR="005C704D" w:rsidRDefault="00000000">
      <w:pPr>
        <w:pStyle w:val="2"/>
      </w:pPr>
      <w:bookmarkStart w:id="76" w:name="_Toc239950568"/>
      <w:r>
        <w:lastRenderedPageBreak/>
        <w:t>关系模式说明</w:t>
      </w:r>
      <w:bookmarkEnd w:id="76"/>
    </w:p>
    <w:p w14:paraId="7206169B" w14:textId="77777777" w:rsidR="005C704D" w:rsidRDefault="00000000">
      <w:pPr>
        <w:pStyle w:val="af4"/>
        <w:ind w:firstLine="420"/>
      </w:pPr>
      <w:r>
        <w:t>以下关系模式采用</w:t>
      </w:r>
      <w:r>
        <w:t>“</w:t>
      </w:r>
      <w:r>
        <w:t>关系名</w:t>
      </w:r>
      <w:r>
        <w:t>(</w:t>
      </w:r>
      <w:r>
        <w:t>属性列表</w:t>
      </w:r>
      <w:r>
        <w:t>)”</w:t>
      </w:r>
      <w:r>
        <w:t>表示。</w:t>
      </w:r>
      <w:r>
        <w:t xml:space="preserve">PK </w:t>
      </w:r>
      <w:r>
        <w:t>表示主键，</w:t>
      </w:r>
      <w:r>
        <w:t xml:space="preserve">FK </w:t>
      </w:r>
      <w:r>
        <w:t>表示外键，</w:t>
      </w:r>
      <w:r>
        <w:t xml:space="preserve">UQ </w:t>
      </w:r>
      <w:r>
        <w:t>表示唯一约束；各非键属性直接依赖其主键，满足第三范式。</w:t>
      </w:r>
    </w:p>
    <w:p w14:paraId="6E9E34B0" w14:textId="77777777" w:rsidR="005C704D" w:rsidRDefault="00000000">
      <w:pPr>
        <w:pStyle w:val="a5"/>
        <w:keepNext/>
        <w:spacing w:before="80" w:after="100"/>
        <w:jc w:val="center"/>
      </w:pPr>
      <w:bookmarkStart w:id="77" w:name="tbl_4_1"/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4-1 </w:t>
      </w:r>
      <w:r>
        <w:rPr>
          <w:rFonts w:ascii="Times New Roman" w:eastAsia="宋体" w:hAnsi="Times New Roman"/>
          <w:color w:val="000000"/>
        </w:rPr>
        <w:t>数据库关系模式说明</w:t>
      </w:r>
      <w:bookmarkEnd w:id="7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824"/>
        <w:gridCol w:w="2376"/>
        <w:gridCol w:w="1584"/>
      </w:tblGrid>
      <w:tr w:rsidR="005C704D" w14:paraId="3A4D7642" w14:textId="77777777">
        <w:trPr>
          <w:tblHeader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5831DB" w14:textId="77777777" w:rsidR="005C704D" w:rsidRDefault="00000000">
            <w:pPr>
              <w:spacing w:line="252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5"/>
              </w:rPr>
              <w:t>关系名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7D8A61" w14:textId="77777777" w:rsidR="005C704D" w:rsidRDefault="00000000">
            <w:pPr>
              <w:spacing w:line="252" w:lineRule="auto"/>
            </w:pPr>
            <w:r>
              <w:rPr>
                <w:rFonts w:ascii="Arial" w:eastAsia="黑体" w:hAnsi="Arial"/>
                <w:b/>
                <w:color w:val="000000"/>
                <w:sz w:val="15"/>
              </w:rPr>
              <w:t>关系模式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3293B1" w14:textId="77777777" w:rsidR="005C704D" w:rsidRDefault="00000000">
            <w:pPr>
              <w:spacing w:line="252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5"/>
              </w:rPr>
              <w:t>键与约束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58A8B8" w14:textId="77777777" w:rsidR="005C704D" w:rsidRDefault="00000000">
            <w:pPr>
              <w:spacing w:line="252" w:lineRule="auto"/>
            </w:pPr>
            <w:r>
              <w:rPr>
                <w:rFonts w:ascii="Arial" w:eastAsia="黑体" w:hAnsi="Arial"/>
                <w:b/>
                <w:color w:val="000000"/>
                <w:sz w:val="15"/>
              </w:rPr>
              <w:t>说明</w:t>
            </w:r>
          </w:p>
        </w:tc>
      </w:tr>
      <w:tr w:rsidR="005C704D" w14:paraId="6716FC0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E8C88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app_user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220CFB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app_user(user_id, username, password, nickname, avatar, phone, email, role, status, credit_score, created_at, updated_at)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58CF47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user_id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UQ username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14A551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用户账号、角色、状态和信用分。</w:t>
            </w:r>
          </w:p>
        </w:tc>
      </w:tr>
      <w:tr w:rsidR="005C704D" w14:paraId="528EFA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D06093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student_auth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5F026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student_auth(auth_id, user_id, student_id, real_name, college, auth_status, auth_time,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AAA850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auth_id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user_id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UQ user_id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student_id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07DBFC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学生身份与审核状态。</w:t>
            </w:r>
          </w:p>
        </w:tc>
      </w:tr>
      <w:tr w:rsidR="005C704D" w14:paraId="758D36D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31F982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category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DD634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category(category_id, category_name, parent_id, sort_order,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F6AE5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category_id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parent_id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C4C382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支持父子级商品分类。</w:t>
            </w:r>
          </w:p>
        </w:tc>
      </w:tr>
      <w:tr w:rsidR="005C704D" w14:paraId="656B06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7E474D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goods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82236D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goods(goods_id, seller_id, category_id, title, description, price, goods_condition, goods_status, view_count, created_at, updated_at)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95C6E4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goods_id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seller_id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category_id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FBFECE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商品主体与销售状态。</w:t>
            </w:r>
          </w:p>
        </w:tc>
      </w:tr>
      <w:tr w:rsidR="005C704D" w14:paraId="2E9143F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2566C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goods_image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EA51CA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goods_image(image_id, goods_id, image_url, sort_order,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508314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image_id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goods_id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18828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商品多图及显示顺序。</w:t>
            </w:r>
          </w:p>
        </w:tc>
      </w:tr>
      <w:tr w:rsidR="005C704D" w14:paraId="17D8DC7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E947FB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favorite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7B1537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favorite(favorite_id, user_id, goods_id,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E9BF30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favorite_id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user_id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goods_id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UQ(user_id, goods_id)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5876F7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用户与商品的收藏关系。</w:t>
            </w:r>
          </w:p>
        </w:tc>
      </w:tr>
      <w:tr w:rsidR="005C704D" w14:paraId="3B2AF17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8E8915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bargain_offer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2DF23F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bargain_offer(offer_id, goods_id, buyer_id, offer_price, seller_response, counter_price, offer_status, created_at, updated_at)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B35266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offer_id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goods_id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buyer_id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6CE21B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报价、还价与议价状态。</w:t>
            </w:r>
          </w:p>
        </w:tc>
      </w:tr>
      <w:tr w:rsidR="005C704D" w14:paraId="2D3D245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7F0D6A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trade_order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32A6E1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trade_order(order_id, goods_id, buyer_id, seller_id, final_price, order_status, created_at, updated_at)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38B386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order_id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goods_id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buyer_id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seller_id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4BCE7C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成交价快照与订单状态。</w:t>
            </w:r>
          </w:p>
        </w:tc>
      </w:tr>
      <w:tr w:rsidR="005C704D" w14:paraId="759DC18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A90244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appointment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C8B58E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appointment(appointment_id, order_id, meet_time, meet_place, confirm_code, appointment_status,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E9F408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appointment_id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order_id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UQ order_id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43C307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面交时间、地点和确认码。</w:t>
            </w:r>
          </w:p>
        </w:tc>
      </w:tr>
      <w:tr w:rsidR="005C704D" w14:paraId="4358F0C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154329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chat_session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BE58E2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chat_session(session_id, goods_id, buyer_id, seller_id,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64998A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session_id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goods_id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buyer_id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seller_id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UQ</w:t>
            </w:r>
            <w:r>
              <w:rPr>
                <w:color w:val="000000"/>
                <w:sz w:val="15"/>
              </w:rPr>
              <w:t>三元组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6308E5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围绕商品建立唯一会话。</w:t>
            </w:r>
          </w:p>
        </w:tc>
      </w:tr>
      <w:tr w:rsidR="005C704D" w14:paraId="59B1E30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A46AE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chat_message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165E1E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chat_message(message_id, session_id, sender_id, content, is_read,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25AE17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message_id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session_id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sender_id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9498AC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消息内容和已读状态。</w:t>
            </w:r>
          </w:p>
        </w:tc>
      </w:tr>
      <w:tr w:rsidR="005C704D" w14:paraId="0E678D7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5FC755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review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6ED368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review(review_id, order_id, reviewer_id, reviewed_user_id, rating, content,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B11A38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review_id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order_id</w:t>
            </w:r>
            <w:r>
              <w:rPr>
                <w:color w:val="000000"/>
                <w:sz w:val="15"/>
              </w:rPr>
              <w:t>、双方用户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479D3B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完成订单后的双向评价。</w:t>
            </w:r>
          </w:p>
        </w:tc>
      </w:tr>
      <w:tr w:rsidR="005C704D" w14:paraId="22E8458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AAEE70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report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8A2137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report(report_id, reporter_id, report_type, target_goods_id, target_user_id, target_order_id, reason, report_status,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2935B7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report_id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reporter_id</w:t>
            </w:r>
            <w:r>
              <w:rPr>
                <w:color w:val="000000"/>
                <w:sz w:val="15"/>
              </w:rPr>
              <w:t>及互斥目标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FE7557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商品、用户或订单举报。</w:t>
            </w:r>
          </w:p>
        </w:tc>
      </w:tr>
      <w:tr w:rsidR="005C704D" w14:paraId="42C6BA2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BF107F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audit_log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E8BF8A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audit_log(log_id, admin_id, audit_type, target_id, action, result, remark, created_at)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08DE15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log_id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admin_id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3CBA5F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管理员高风险操作记录。</w:t>
            </w:r>
          </w:p>
        </w:tc>
      </w:tr>
      <w:tr w:rsidR="005C704D" w14:paraId="29261C0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E17796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notice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B59F84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notice(notice_id, title, content, notice_type, publisher_id, created_at, updated_at)</w:t>
            </w:r>
          </w:p>
        </w:tc>
        <w:tc>
          <w:tcPr>
            <w:tcW w:w="237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B5659D" w14:textId="77777777" w:rsidR="005C704D" w:rsidRDefault="00000000">
            <w:pPr>
              <w:spacing w:line="252" w:lineRule="auto"/>
              <w:jc w:val="center"/>
            </w:pPr>
            <w:r>
              <w:rPr>
                <w:color w:val="000000"/>
                <w:sz w:val="15"/>
              </w:rPr>
              <w:t>PK notice_id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FK publisher_id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082FFE" w14:textId="77777777" w:rsidR="005C704D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系统公告和交易提醒。</w:t>
            </w:r>
          </w:p>
        </w:tc>
      </w:tr>
    </w:tbl>
    <w:p w14:paraId="360F3DCC" w14:textId="77777777" w:rsidR="005C704D" w:rsidRDefault="00000000">
      <w:pPr>
        <w:pStyle w:val="1"/>
      </w:pPr>
      <w:bookmarkStart w:id="78" w:name="_Toc239950569"/>
      <w:r>
        <w:lastRenderedPageBreak/>
        <w:t>部署与验证</w:t>
      </w:r>
      <w:bookmarkEnd w:id="78"/>
    </w:p>
    <w:p w14:paraId="01C2867E" w14:textId="77777777" w:rsidR="005C704D" w:rsidRDefault="00000000">
      <w:pPr>
        <w:pStyle w:val="2"/>
      </w:pPr>
      <w:bookmarkStart w:id="79" w:name="_Toc239950570"/>
      <w:r>
        <w:t>运行环境</w:t>
      </w:r>
      <w:bookmarkEnd w:id="79"/>
    </w:p>
    <w:p w14:paraId="1EAE38E9" w14:textId="77777777" w:rsidR="005C704D" w:rsidRDefault="00000000">
      <w:pPr>
        <w:pStyle w:val="a5"/>
        <w:keepNext/>
        <w:spacing w:before="80" w:after="100"/>
        <w:jc w:val="center"/>
      </w:pPr>
      <w:bookmarkStart w:id="80" w:name="tbl_5_1"/>
      <w:r>
        <w:rPr>
          <w:color w:val="000000"/>
        </w:rPr>
        <w:t>表</w:t>
      </w:r>
      <w:r>
        <w:rPr>
          <w:color w:val="000000"/>
        </w:rPr>
        <w:t xml:space="preserve"> 5-1 </w:t>
      </w:r>
      <w:r>
        <w:rPr>
          <w:color w:val="000000"/>
        </w:rPr>
        <w:t>运行环境</w:t>
      </w:r>
      <w:bookmarkEnd w:id="8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968"/>
      </w:tblGrid>
      <w:tr w:rsidR="005C704D" w14:paraId="7D64D975" w14:textId="77777777">
        <w:trPr>
          <w:tblHeader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11C6" w14:textId="77777777" w:rsidR="005C704D" w:rsidRDefault="00000000">
            <w:pPr>
              <w:spacing w:line="269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组件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89C38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版本或实现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C82A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用途</w:t>
            </w:r>
          </w:p>
        </w:tc>
      </w:tr>
      <w:tr w:rsidR="005C704D" w14:paraId="49B608E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546B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前端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E4A8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Vue 3  Vite 5  TypeScript 5  Arco Design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566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页面、路由、状态和</w:t>
            </w:r>
            <w:r>
              <w:rPr>
                <w:color w:val="000000"/>
                <w:sz w:val="18"/>
              </w:rPr>
              <w:t xml:space="preserve"> HTTP </w:t>
            </w:r>
            <w:r>
              <w:rPr>
                <w:color w:val="000000"/>
                <w:sz w:val="18"/>
              </w:rPr>
              <w:t>调用</w:t>
            </w:r>
          </w:p>
        </w:tc>
      </w:tr>
      <w:tr w:rsidR="005C704D" w14:paraId="5B22B5F1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FA0E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后端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108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.NET 10  ASP.NET Core Web API  Dapper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06EA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接口、认证、业务服务和数据访问</w:t>
            </w:r>
          </w:p>
        </w:tc>
      </w:tr>
      <w:tr w:rsidR="005C704D" w14:paraId="1E5BC375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C952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数据库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A48C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Oracle 23c Free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6A2AE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关系数据、约束和数据库程序单元</w:t>
            </w:r>
          </w:p>
        </w:tc>
      </w:tr>
      <w:tr w:rsidR="005C704D" w14:paraId="384FA99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159A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容器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945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Docker Compose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3D1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本地启动</w:t>
            </w:r>
            <w:r>
              <w:rPr>
                <w:color w:val="000000"/>
                <w:sz w:val="18"/>
              </w:rPr>
              <w:t xml:space="preserve"> Oracle </w:t>
            </w:r>
            <w:r>
              <w:rPr>
                <w:color w:val="000000"/>
                <w:sz w:val="18"/>
              </w:rPr>
              <w:t>与完整部署环境</w:t>
            </w:r>
          </w:p>
        </w:tc>
      </w:tr>
      <w:tr w:rsidR="005C704D" w14:paraId="2ACFD54E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A3C8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开发端口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10119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前端</w:t>
            </w:r>
            <w:r>
              <w:rPr>
                <w:color w:val="000000"/>
                <w:sz w:val="18"/>
              </w:rPr>
              <w:t xml:space="preserve"> 5173  </w:t>
            </w:r>
            <w:r>
              <w:rPr>
                <w:color w:val="000000"/>
                <w:sz w:val="18"/>
              </w:rPr>
              <w:t>后端</w:t>
            </w:r>
            <w:r>
              <w:rPr>
                <w:color w:val="000000"/>
                <w:sz w:val="18"/>
              </w:rPr>
              <w:t xml:space="preserve"> 5000  Oracle 1521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182A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本地联调</w:t>
            </w:r>
          </w:p>
        </w:tc>
      </w:tr>
    </w:tbl>
    <w:p w14:paraId="0236E735" w14:textId="77777777" w:rsidR="005C704D" w:rsidRDefault="00000000">
      <w:pPr>
        <w:pStyle w:val="2"/>
      </w:pPr>
      <w:bookmarkStart w:id="81" w:name="_Toc239950571"/>
      <w:r>
        <w:t>部署流程</w:t>
      </w:r>
      <w:bookmarkEnd w:id="81"/>
    </w:p>
    <w:p w14:paraId="0F5095E1" w14:textId="77777777" w:rsidR="005C704D" w:rsidRDefault="00000000">
      <w:pPr>
        <w:pStyle w:val="af4"/>
        <w:spacing w:after="60"/>
        <w:ind w:left="403" w:firstLine="420"/>
      </w:pPr>
      <w:r>
        <w:t xml:space="preserve">• </w:t>
      </w:r>
      <w:r>
        <w:t>启动</w:t>
      </w:r>
      <w:r>
        <w:t xml:space="preserve"> Oracle </w:t>
      </w:r>
      <w:r>
        <w:t>容器并等待健康检查通过。</w:t>
      </w:r>
    </w:p>
    <w:p w14:paraId="21928001" w14:textId="77777777" w:rsidR="005C704D" w:rsidRDefault="00000000">
      <w:pPr>
        <w:pStyle w:val="af4"/>
        <w:spacing w:after="60"/>
        <w:ind w:left="403" w:firstLine="420"/>
      </w:pPr>
      <w:r>
        <w:t xml:space="preserve">• </w:t>
      </w:r>
      <w:r>
        <w:t>首次环境依次执行建表、视图、函数、存储过程、触发器与种子数据脚本。</w:t>
      </w:r>
    </w:p>
    <w:p w14:paraId="0C4577BD" w14:textId="77777777" w:rsidR="005C704D" w:rsidRDefault="00000000">
      <w:pPr>
        <w:pStyle w:val="af4"/>
        <w:spacing w:after="60"/>
        <w:ind w:left="403" w:firstLine="420"/>
      </w:pPr>
      <w:r>
        <w:t xml:space="preserve">• </w:t>
      </w:r>
      <w:r>
        <w:t>复制</w:t>
      </w:r>
      <w:r>
        <w:t xml:space="preserve"> appsettings.example.json </w:t>
      </w:r>
      <w:r>
        <w:t>为本地配置，填写数据库连接和可选的</w:t>
      </w:r>
      <w:r>
        <w:t xml:space="preserve"> DeepSeek ApiKey</w:t>
      </w:r>
      <w:r>
        <w:t>。</w:t>
      </w:r>
    </w:p>
    <w:p w14:paraId="600F4B2D" w14:textId="77777777" w:rsidR="005C704D" w:rsidRDefault="00000000">
      <w:pPr>
        <w:pStyle w:val="af4"/>
        <w:spacing w:after="60"/>
        <w:ind w:left="403" w:firstLine="420"/>
      </w:pPr>
      <w:r>
        <w:t xml:space="preserve">• </w:t>
      </w:r>
      <w:r>
        <w:t>在后端项目目录执行</w:t>
      </w:r>
      <w:r>
        <w:t xml:space="preserve"> dotnet run</w:t>
      </w:r>
      <w:r>
        <w:t>，在前端目录安装依赖后执行</w:t>
      </w:r>
      <w:r>
        <w:t xml:space="preserve"> npm run dev</w:t>
      </w:r>
      <w:r>
        <w:t>。</w:t>
      </w:r>
    </w:p>
    <w:p w14:paraId="45C3DC0F" w14:textId="77777777" w:rsidR="005C704D" w:rsidRDefault="00000000">
      <w:pPr>
        <w:pStyle w:val="af4"/>
        <w:spacing w:after="60"/>
        <w:ind w:left="403" w:firstLine="420"/>
      </w:pPr>
      <w:r>
        <w:t xml:space="preserve">• </w:t>
      </w:r>
      <w:r>
        <w:t>生产部署使用</w:t>
      </w:r>
      <w:r>
        <w:t xml:space="preserve"> deploy/docker-compose.yml</w:t>
      </w:r>
      <w:r>
        <w:t>，由</w:t>
      </w:r>
      <w:r>
        <w:t xml:space="preserve"> Nginx </w:t>
      </w:r>
      <w:r>
        <w:t>提供前端静态资源并代理后端接口。</w:t>
      </w:r>
    </w:p>
    <w:p w14:paraId="05DDF5B5" w14:textId="77777777" w:rsidR="005C704D" w:rsidRDefault="00000000">
      <w:pPr>
        <w:pStyle w:val="2"/>
      </w:pPr>
      <w:bookmarkStart w:id="82" w:name="_Toc239950572"/>
      <w:r>
        <w:t>验证设计</w:t>
      </w:r>
      <w:bookmarkEnd w:id="82"/>
    </w:p>
    <w:p w14:paraId="2F27D475" w14:textId="77777777" w:rsidR="005C704D" w:rsidRDefault="00000000">
      <w:pPr>
        <w:pStyle w:val="af4"/>
        <w:ind w:firstLine="420"/>
      </w:pPr>
      <w:r>
        <w:t>项目提供</w:t>
      </w:r>
      <w:r>
        <w:t xml:space="preserve"> database/ddl/007_test.sql </w:t>
      </w:r>
      <w:r>
        <w:t>用于验证数据库对象和交易闭环，并提供</w:t>
      </w:r>
      <w:r>
        <w:t xml:space="preserve"> tests/test.py </w:t>
      </w:r>
      <w:r>
        <w:t>执行接口回归。撰写本文档时，后端项目执行</w:t>
      </w:r>
      <w:r>
        <w:t xml:space="preserve"> dotnet build </w:t>
      </w:r>
      <w:r>
        <w:t>成功，结果为</w:t>
      </w:r>
      <w:r>
        <w:t xml:space="preserve"> 0 </w:t>
      </w:r>
      <w:r>
        <w:t>个警告和</w:t>
      </w:r>
      <w:r>
        <w:t xml:space="preserve"> 0 </w:t>
      </w:r>
      <w:r>
        <w:t>个错误。</w:t>
      </w:r>
    </w:p>
    <w:p w14:paraId="260E4CB8" w14:textId="77777777" w:rsidR="005C704D" w:rsidRDefault="00000000">
      <w:pPr>
        <w:pStyle w:val="a5"/>
        <w:keepNext/>
        <w:spacing w:before="80" w:after="100"/>
        <w:jc w:val="center"/>
      </w:pPr>
      <w:bookmarkStart w:id="83" w:name="tbl_5_2"/>
      <w:r>
        <w:rPr>
          <w:color w:val="000000"/>
        </w:rPr>
        <w:t>表</w:t>
      </w:r>
      <w:r>
        <w:rPr>
          <w:color w:val="000000"/>
        </w:rPr>
        <w:t xml:space="preserve"> 5-2 </w:t>
      </w:r>
      <w:r>
        <w:rPr>
          <w:color w:val="000000"/>
        </w:rPr>
        <w:t>核心验证场景</w:t>
      </w:r>
      <w:bookmarkEnd w:id="8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968"/>
      </w:tblGrid>
      <w:tr w:rsidR="005C704D" w14:paraId="59638C58" w14:textId="77777777">
        <w:trPr>
          <w:tblHeader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FBE0" w14:textId="77777777" w:rsidR="005C704D" w:rsidRDefault="00000000">
            <w:pPr>
              <w:spacing w:line="269" w:lineRule="auto"/>
              <w:jc w:val="center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验证类别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8695D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重点场景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ED5F9" w14:textId="77777777" w:rsidR="005C704D" w:rsidRDefault="00000000">
            <w:pPr>
              <w:spacing w:line="269" w:lineRule="auto"/>
            </w:pPr>
            <w:r>
              <w:rPr>
                <w:rFonts w:ascii="Arial" w:eastAsia="黑体" w:hAnsi="Arial"/>
                <w:b/>
                <w:color w:val="000000"/>
                <w:sz w:val="18"/>
              </w:rPr>
              <w:t>预期结果</w:t>
            </w:r>
          </w:p>
        </w:tc>
      </w:tr>
      <w:tr w:rsidR="005C704D" w14:paraId="33F0631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F27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账户与权限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1D203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注册登录、封禁登录、普通用户访问后台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2B6E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唯一性生效，封禁或越权请求被拒绝</w:t>
            </w:r>
          </w:p>
        </w:tc>
      </w:tr>
      <w:tr w:rsidR="005C704D" w14:paraId="26EFBF21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22CC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商品与审核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B89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待审商品、驳回、编辑后重审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B23F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只有</w:t>
            </w:r>
            <w:r>
              <w:rPr>
                <w:color w:val="000000"/>
                <w:sz w:val="18"/>
              </w:rPr>
              <w:t xml:space="preserve"> approved </w:t>
            </w:r>
            <w:r>
              <w:rPr>
                <w:color w:val="000000"/>
                <w:sz w:val="18"/>
              </w:rPr>
              <w:t>商品公开展示</w:t>
            </w:r>
          </w:p>
        </w:tc>
      </w:tr>
      <w:tr w:rsidR="005C704D" w14:paraId="0ED1317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2D41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交易并发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8EF6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同一商品由两个买家连续下单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259F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仅首个有效请求创建订单并锁定商品</w:t>
            </w:r>
          </w:p>
        </w:tc>
      </w:tr>
      <w:tr w:rsidR="005C704D" w14:paraId="72F2416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2B08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履约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3823C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预约、错误确认码、正确确认码完成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817B5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错误码不改变状态，正确码完成三表联动</w:t>
            </w:r>
          </w:p>
        </w:tc>
      </w:tr>
      <w:tr w:rsidR="005C704D" w14:paraId="52E9FC1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43DFF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评价举报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4C5B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未完成订单评价、重复评价、类型目标不一致举报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D2E66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业务规则或检查约束阻止非法数据</w:t>
            </w:r>
          </w:p>
        </w:tc>
      </w:tr>
      <w:tr w:rsidR="005C704D" w14:paraId="1D3A3C4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99E27" w14:textId="77777777" w:rsidR="005C704D" w:rsidRDefault="00000000">
            <w:pPr>
              <w:spacing w:line="269" w:lineRule="auto"/>
              <w:jc w:val="center"/>
            </w:pPr>
            <w:r>
              <w:rPr>
                <w:color w:val="000000"/>
                <w:sz w:val="18"/>
              </w:rPr>
              <w:t>恢复与审计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53228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取消订单、处理举报、封禁用户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20944" w14:textId="77777777" w:rsidR="005C704D" w:rsidRDefault="00000000">
            <w:pPr>
              <w:spacing w:line="269" w:lineRule="auto"/>
            </w:pPr>
            <w:r>
              <w:rPr>
                <w:color w:val="000000"/>
                <w:sz w:val="18"/>
              </w:rPr>
              <w:t>商品释放或目标状态更新，操作可在日志查询</w:t>
            </w:r>
          </w:p>
        </w:tc>
      </w:tr>
    </w:tbl>
    <w:p w14:paraId="5E279A67" w14:textId="77777777" w:rsidR="005C704D" w:rsidRDefault="00000000">
      <w:pPr>
        <w:pStyle w:val="2"/>
      </w:pPr>
      <w:bookmarkStart w:id="84" w:name="_Toc239950573"/>
      <w:r>
        <w:t>安全与工程改进</w:t>
      </w:r>
      <w:bookmarkEnd w:id="84"/>
    </w:p>
    <w:p w14:paraId="305B521D" w14:textId="77777777" w:rsidR="005C704D" w:rsidRDefault="00000000">
      <w:pPr>
        <w:pStyle w:val="af4"/>
        <w:ind w:firstLine="420"/>
      </w:pPr>
      <w:r>
        <w:t>当前实现适合课程演示和本地部署。面向真实生产环境时，应通过环境变量替换默认令牌签名密钥，将单次</w:t>
      </w:r>
      <w:r>
        <w:t xml:space="preserve"> SHA-256 </w:t>
      </w:r>
      <w:r>
        <w:t>密码摘要升级为带盐的自适应算法，并完善速率限制、文件内容检测、</w:t>
      </w:r>
      <w:r>
        <w:t>HTTPS</w:t>
      </w:r>
      <w:r>
        <w:t>、密钥轮换、日志脱敏和数据库最小权限。前端开发用身份绕过开关只在</w:t>
      </w:r>
      <w:r>
        <w:t xml:space="preserve"> DEV </w:t>
      </w:r>
      <w:r>
        <w:t>且显式配置时生效，部署配置不得启用。</w:t>
      </w:r>
    </w:p>
    <w:p w14:paraId="3A69DD34" w14:textId="77777777" w:rsidR="005C704D" w:rsidRDefault="00000000">
      <w:pPr>
        <w:pStyle w:val="2"/>
      </w:pPr>
      <w:bookmarkStart w:id="85" w:name="_Toc239950574"/>
      <w:r>
        <w:t>实现结论</w:t>
      </w:r>
      <w:bookmarkEnd w:id="85"/>
    </w:p>
    <w:p w14:paraId="0A57F65A" w14:textId="77777777" w:rsidR="005C704D" w:rsidRDefault="00000000">
      <w:pPr>
        <w:pStyle w:val="af4"/>
        <w:ind w:firstLine="420"/>
      </w:pPr>
      <w:r>
        <w:t>系统已经形成从实名认证、商品审核、搜索协商、订单锁定、预约面交、确认完成到评价风控的完整业务链。前后端分层保证职责清晰，</w:t>
      </w:r>
      <w:r>
        <w:t xml:space="preserve">Oracle </w:t>
      </w:r>
      <w:r>
        <w:t>约束与存储过程保证关键状态的一致性，视图和函数降低重复查询逻辑，审计日志为后台处理提供追溯依据。</w:t>
      </w:r>
    </w:p>
    <w:p w14:paraId="6B9281BB" w14:textId="77777777" w:rsidR="005C704D" w:rsidRDefault="00000000">
      <w:pPr>
        <w:pStyle w:val="a"/>
      </w:pPr>
      <w:bookmarkStart w:id="86" w:name="_Toc239787085"/>
      <w:bookmarkStart w:id="87" w:name="_Toc239950575"/>
      <w:r>
        <w:rPr>
          <w:rFonts w:ascii="Arial" w:eastAsia="黑体" w:hAnsi="Arial"/>
          <w:color w:val="000000"/>
        </w:rPr>
        <w:lastRenderedPageBreak/>
        <w:t>图表索引</w:t>
      </w:r>
      <w:bookmarkEnd w:id="86"/>
      <w:bookmarkEnd w:id="87"/>
    </w:p>
    <w:p w14:paraId="6E87D51F" w14:textId="77777777" w:rsidR="005C704D" w:rsidRDefault="00000000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图索引</w:t>
      </w:r>
    </w:p>
    <w:p w14:paraId="6C07FF91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2_1" w:history="1">
        <w:r>
          <w:rPr>
            <w:rFonts w:ascii="宋体" w:hAnsi="宋体"/>
            <w:color w:val="000000"/>
            <w:sz w:val="19"/>
            <w:szCs w:val="19"/>
          </w:rPr>
          <w:t>图 2-1 系统分层架构</w:t>
        </w:r>
      </w:hyperlink>
    </w:p>
    <w:p w14:paraId="09E460E1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2_2" w:history="1">
        <w:r>
          <w:rPr>
            <w:rFonts w:ascii="宋体" w:hAnsi="宋体"/>
            <w:color w:val="000000"/>
            <w:sz w:val="19"/>
            <w:szCs w:val="19"/>
          </w:rPr>
          <w:t>图 2-2 校园二手交易主业务闭环</w:t>
        </w:r>
      </w:hyperlink>
    </w:p>
    <w:p w14:paraId="19654D51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2_3" w:history="1">
        <w:r>
          <w:rPr>
            <w:rFonts w:ascii="宋体" w:hAnsi="宋体"/>
            <w:color w:val="000000"/>
            <w:sz w:val="19"/>
            <w:szCs w:val="19"/>
          </w:rPr>
          <w:t>图 2-3 商品与订单状态转换</w:t>
        </w:r>
      </w:hyperlink>
    </w:p>
    <w:p w14:paraId="5E53CB08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3_1" w:history="1">
        <w:r>
          <w:rPr>
            <w:rFonts w:ascii="宋体" w:hAnsi="宋体"/>
            <w:color w:val="000000"/>
            <w:sz w:val="19"/>
            <w:szCs w:val="19"/>
          </w:rPr>
          <w:t>图 3-1 账号登录与学生认证实现界面</w:t>
        </w:r>
      </w:hyperlink>
    </w:p>
    <w:p w14:paraId="4FA0CAFF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3_2" w:history="1">
        <w:r>
          <w:rPr>
            <w:rFonts w:ascii="宋体" w:hAnsi="宋体"/>
            <w:color w:val="000000"/>
            <w:sz w:val="19"/>
            <w:szCs w:val="19"/>
          </w:rPr>
          <w:t>图 3-2 商品发布浏览与审核实现界面</w:t>
        </w:r>
      </w:hyperlink>
    </w:p>
    <w:p w14:paraId="6698715A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3_3" w:history="1">
        <w:r>
          <w:rPr>
            <w:rFonts w:ascii="宋体" w:hAnsi="宋体"/>
            <w:color w:val="000000"/>
            <w:sz w:val="19"/>
            <w:szCs w:val="19"/>
          </w:rPr>
          <w:t>图 3-3 下单预约与完成交易实现界面</w:t>
        </w:r>
      </w:hyperlink>
    </w:p>
    <w:p w14:paraId="014165F0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3_4" w:history="1">
        <w:r>
          <w:rPr>
            <w:rFonts w:ascii="宋体" w:hAnsi="宋体"/>
            <w:color w:val="000000"/>
            <w:sz w:val="19"/>
            <w:szCs w:val="19"/>
          </w:rPr>
          <w:t>图 3-4 沟通评价与举报处理实现界面</w:t>
        </w:r>
      </w:hyperlink>
    </w:p>
    <w:p w14:paraId="44F04C4E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3_5" w:history="1">
        <w:r>
          <w:rPr>
            <w:rFonts w:ascii="宋体" w:hAnsi="宋体"/>
            <w:color w:val="000000"/>
            <w:sz w:val="19"/>
            <w:szCs w:val="19"/>
          </w:rPr>
          <w:t>图 3-5 后台治理与智能问答实现界面</w:t>
        </w:r>
      </w:hyperlink>
    </w:p>
    <w:p w14:paraId="51AC14F1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4_1" w:history="1">
        <w:r>
          <w:rPr>
            <w:rFonts w:ascii="宋体" w:hAnsi="宋体"/>
            <w:color w:val="000000"/>
            <w:sz w:val="19"/>
            <w:szCs w:val="19"/>
          </w:rPr>
          <w:t>图 4-1 校园二手交易系统总体E-R图</w:t>
        </w:r>
      </w:hyperlink>
    </w:p>
    <w:p w14:paraId="51AC473A" w14:textId="77777777" w:rsidR="005C704D" w:rsidRDefault="005C704D">
      <w:pPr>
        <w:spacing w:line="216" w:lineRule="auto"/>
        <w:ind w:left="420"/>
        <w:rPr>
          <w:rFonts w:ascii="宋体" w:hAnsi="宋体" w:hint="eastAsia"/>
          <w:sz w:val="19"/>
          <w:szCs w:val="19"/>
        </w:rPr>
      </w:pPr>
      <w:hyperlink w:anchor="fig_4_2" w:history="1">
        <w:r>
          <w:rPr>
            <w:rFonts w:ascii="宋体" w:hAnsi="宋体"/>
            <w:color w:val="000000"/>
            <w:sz w:val="19"/>
            <w:szCs w:val="19"/>
          </w:rPr>
          <w:t>图 4-2 校园二手交易系统数据库关系图</w:t>
        </w:r>
      </w:hyperlink>
    </w:p>
    <w:p w14:paraId="59356891" w14:textId="77777777" w:rsidR="005C704D" w:rsidRDefault="00000000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表索引</w:t>
      </w:r>
    </w:p>
    <w:p w14:paraId="70F95D1D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1_1" w:history="1">
        <w:r>
          <w:rPr>
            <w:rFonts w:ascii="宋体" w:hAnsi="宋体"/>
            <w:color w:val="000000"/>
            <w:sz w:val="19"/>
            <w:szCs w:val="19"/>
          </w:rPr>
          <w:t>表 1-1 功能性需求清单</w:t>
        </w:r>
      </w:hyperlink>
    </w:p>
    <w:p w14:paraId="29760498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1_2" w:history="1">
        <w:r>
          <w:rPr>
            <w:rFonts w:ascii="宋体" w:hAnsi="宋体"/>
            <w:color w:val="000000"/>
            <w:sz w:val="19"/>
            <w:szCs w:val="19"/>
          </w:rPr>
          <w:t>表 1-2 非功能性需求</w:t>
        </w:r>
      </w:hyperlink>
    </w:p>
    <w:p w14:paraId="2F9AF3CA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2_1" w:history="1">
        <w:r>
          <w:rPr>
            <w:rFonts w:ascii="宋体" w:hAnsi="宋体"/>
            <w:color w:val="000000"/>
            <w:sz w:val="19"/>
            <w:szCs w:val="19"/>
          </w:rPr>
          <w:t>表 2-1 系统分层职责</w:t>
        </w:r>
      </w:hyperlink>
    </w:p>
    <w:p w14:paraId="66876B8A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2_2" w:history="1">
        <w:r>
          <w:rPr>
            <w:rFonts w:ascii="宋体" w:hAnsi="宋体"/>
            <w:color w:val="000000"/>
            <w:sz w:val="19"/>
            <w:szCs w:val="19"/>
          </w:rPr>
          <w:t>表 2-2 接口协作约定</w:t>
        </w:r>
      </w:hyperlink>
    </w:p>
    <w:p w14:paraId="74358132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1" w:history="1">
        <w:r>
          <w:rPr>
            <w:rFonts w:ascii="宋体" w:hAnsi="宋体"/>
            <w:color w:val="000000"/>
            <w:sz w:val="19"/>
            <w:szCs w:val="19"/>
          </w:rPr>
          <w:t>表 3-1 系统参与者</w:t>
        </w:r>
      </w:hyperlink>
    </w:p>
    <w:p w14:paraId="43AA42DD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2" w:history="1">
        <w:r>
          <w:rPr>
            <w:rFonts w:ascii="宋体" w:hAnsi="宋体"/>
            <w:color w:val="000000"/>
            <w:sz w:val="19"/>
            <w:szCs w:val="19"/>
          </w:rPr>
          <w:t>表 3-2 注册和学生认证用例规约</w:t>
        </w:r>
      </w:hyperlink>
    </w:p>
    <w:p w14:paraId="75D4011B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3" w:history="1">
        <w:r>
          <w:rPr>
            <w:rFonts w:ascii="宋体" w:hAnsi="宋体"/>
            <w:color w:val="000000"/>
            <w:sz w:val="19"/>
            <w:szCs w:val="19"/>
          </w:rPr>
          <w:t>表 3-3 登录和个人资料维护用例规约</w:t>
        </w:r>
      </w:hyperlink>
    </w:p>
    <w:p w14:paraId="613B6D6E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4" w:history="1">
        <w:r>
          <w:rPr>
            <w:rFonts w:ascii="宋体" w:hAnsi="宋体"/>
            <w:color w:val="000000"/>
            <w:sz w:val="19"/>
            <w:szCs w:val="19"/>
          </w:rPr>
          <w:t>表 3-4 浏览检索和收藏商品用例规约</w:t>
        </w:r>
      </w:hyperlink>
    </w:p>
    <w:p w14:paraId="3FE20248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5" w:history="1">
        <w:r>
          <w:rPr>
            <w:rFonts w:ascii="宋体" w:hAnsi="宋体"/>
            <w:color w:val="000000"/>
            <w:sz w:val="19"/>
            <w:szCs w:val="19"/>
          </w:rPr>
          <w:t>表 3-5 发布编辑和下架商品用例规约</w:t>
        </w:r>
      </w:hyperlink>
    </w:p>
    <w:p w14:paraId="5C7E5E85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6" w:history="1">
        <w:r>
          <w:rPr>
            <w:rFonts w:ascii="宋体" w:hAnsi="宋体"/>
            <w:color w:val="000000"/>
            <w:sz w:val="19"/>
            <w:szCs w:val="19"/>
          </w:rPr>
          <w:t>表 3-6 收藏和议价协商用例规约</w:t>
        </w:r>
      </w:hyperlink>
    </w:p>
    <w:p w14:paraId="76FCF066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7" w:history="1">
        <w:r>
          <w:rPr>
            <w:rFonts w:ascii="宋体" w:hAnsi="宋体"/>
            <w:color w:val="000000"/>
            <w:sz w:val="19"/>
            <w:szCs w:val="19"/>
          </w:rPr>
          <w:t>表 3-7 下单和取消订单用例规约</w:t>
        </w:r>
      </w:hyperlink>
    </w:p>
    <w:p w14:paraId="609F8252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8" w:history="1">
        <w:r>
          <w:rPr>
            <w:rFonts w:ascii="宋体" w:hAnsi="宋体"/>
            <w:color w:val="000000"/>
            <w:sz w:val="19"/>
            <w:szCs w:val="19"/>
          </w:rPr>
          <w:t>表 3-8 预约面交和完成交易用例规约</w:t>
        </w:r>
      </w:hyperlink>
    </w:p>
    <w:p w14:paraId="62577B00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9" w:history="1">
        <w:r>
          <w:rPr>
            <w:rFonts w:ascii="宋体" w:hAnsi="宋体"/>
            <w:color w:val="000000"/>
            <w:sz w:val="19"/>
            <w:szCs w:val="19"/>
          </w:rPr>
          <w:t>表 3-9 私信沟通和交易评价用例规约</w:t>
        </w:r>
      </w:hyperlink>
    </w:p>
    <w:p w14:paraId="51168877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10" w:history="1">
        <w:r>
          <w:rPr>
            <w:rFonts w:ascii="宋体" w:hAnsi="宋体"/>
            <w:color w:val="000000"/>
            <w:sz w:val="19"/>
            <w:szCs w:val="19"/>
          </w:rPr>
          <w:t>表 3-10 提交和处理举报用例规约</w:t>
        </w:r>
      </w:hyperlink>
    </w:p>
    <w:p w14:paraId="687E126C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11" w:history="1">
        <w:r>
          <w:rPr>
            <w:rFonts w:ascii="宋体" w:hAnsi="宋体"/>
            <w:color w:val="000000"/>
            <w:sz w:val="19"/>
            <w:szCs w:val="19"/>
          </w:rPr>
          <w:t>表 3-11 后台治理和审计用例规约</w:t>
        </w:r>
      </w:hyperlink>
    </w:p>
    <w:p w14:paraId="4795A73B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12" w:history="1">
        <w:r>
          <w:rPr>
            <w:rFonts w:ascii="宋体" w:hAnsi="宋体"/>
            <w:color w:val="000000"/>
            <w:sz w:val="19"/>
            <w:szCs w:val="19"/>
          </w:rPr>
          <w:t>表 3-12 帮助中心和智能问答用例规约</w:t>
        </w:r>
      </w:hyperlink>
    </w:p>
    <w:p w14:paraId="533D4EC9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3_13" w:history="1">
        <w:r>
          <w:rPr>
            <w:rFonts w:ascii="宋体" w:hAnsi="宋体"/>
            <w:color w:val="000000"/>
            <w:sz w:val="19"/>
            <w:szCs w:val="19"/>
          </w:rPr>
          <w:t>表 3-13 关键业务规则</w:t>
        </w:r>
      </w:hyperlink>
    </w:p>
    <w:p w14:paraId="72045261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4_1" w:history="1">
        <w:r>
          <w:rPr>
            <w:rFonts w:ascii="宋体" w:hAnsi="宋体"/>
            <w:color w:val="000000"/>
            <w:sz w:val="19"/>
            <w:szCs w:val="19"/>
          </w:rPr>
          <w:t>表 4-1 数据库关系模式说明</w:t>
        </w:r>
      </w:hyperlink>
    </w:p>
    <w:p w14:paraId="2AD93984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5_1" w:history="1">
        <w:r>
          <w:rPr>
            <w:rFonts w:ascii="宋体" w:hAnsi="宋体"/>
            <w:color w:val="000000"/>
            <w:sz w:val="19"/>
            <w:szCs w:val="19"/>
          </w:rPr>
          <w:t>表 5-1 运行环境</w:t>
        </w:r>
      </w:hyperlink>
    </w:p>
    <w:p w14:paraId="6A80548B" w14:textId="77777777" w:rsidR="005C704D" w:rsidRDefault="005C704D">
      <w:pPr>
        <w:spacing w:line="216" w:lineRule="auto"/>
        <w:ind w:left="420"/>
        <w:rPr>
          <w:rFonts w:ascii="宋体" w:hAnsi="宋体" w:hint="eastAsia"/>
          <w:color w:val="000000"/>
          <w:sz w:val="19"/>
          <w:szCs w:val="19"/>
        </w:rPr>
      </w:pPr>
      <w:hyperlink w:anchor="tbl_5_2" w:history="1">
        <w:r>
          <w:rPr>
            <w:rFonts w:ascii="宋体" w:hAnsi="宋体"/>
            <w:color w:val="000000"/>
            <w:sz w:val="19"/>
            <w:szCs w:val="19"/>
          </w:rPr>
          <w:t>表 5-2 核心验证场景</w:t>
        </w:r>
      </w:hyperlink>
    </w:p>
    <w:sectPr w:rsidR="005C704D">
      <w:headerReference w:type="default" r:id="rId22"/>
      <w:footerReference w:type="default" r:id="rId23"/>
      <w:pgSz w:w="11909" w:h="16834"/>
      <w:pgMar w:top="1138" w:right="1138" w:bottom="850" w:left="1411" w:header="547" w:footer="50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8179" w14:textId="77777777" w:rsidR="00DA7EA4" w:rsidRDefault="00DA7EA4">
      <w:r>
        <w:separator/>
      </w:r>
    </w:p>
  </w:endnote>
  <w:endnote w:type="continuationSeparator" w:id="0">
    <w:p w14:paraId="33B611A5" w14:textId="77777777" w:rsidR="00DA7EA4" w:rsidRDefault="00DA7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666666"/>
      </w:tblBorders>
      <w:tblLook w:val="04A0" w:firstRow="1" w:lastRow="0" w:firstColumn="1" w:lastColumn="0" w:noHBand="0" w:noVBand="1"/>
    </w:tblPr>
    <w:tblGrid>
      <w:gridCol w:w="4031"/>
      <w:gridCol w:w="1267"/>
      <w:gridCol w:w="4031"/>
    </w:tblGrid>
    <w:tr w:rsidR="005C704D" w14:paraId="4989528F" w14:textId="77777777">
      <w:trPr>
        <w:jc w:val="center"/>
      </w:trPr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1667966E" w14:textId="77777777" w:rsidR="005C704D" w:rsidRDefault="00000000">
          <w:r>
            <w:rPr>
              <w:color w:val="000000"/>
              <w:sz w:val="18"/>
            </w:rPr>
            <w:t>同济大学软件学院</w:t>
          </w:r>
        </w:p>
      </w:tc>
      <w:tc>
        <w:tcPr>
          <w:tcW w:w="1267" w:type="dxa"/>
          <w:tcMar>
            <w:top w:w="80" w:type="dxa"/>
            <w:left w:w="0" w:type="dxa"/>
            <w:bottom w:w="0" w:type="dxa"/>
            <w:right w:w="0" w:type="dxa"/>
          </w:tcMar>
        </w:tcPr>
        <w:p w14:paraId="1F02A772" w14:textId="77777777" w:rsidR="005C704D" w:rsidRDefault="005C704D">
          <w:pPr>
            <w:jc w:val="center"/>
          </w:pPr>
        </w:p>
      </w:tc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43DE7DB5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数据库课程设计项目</w:t>
          </w:r>
        </w:p>
      </w:tc>
    </w:tr>
  </w:tbl>
  <w:p w14:paraId="6E9A543F" w14:textId="77777777" w:rsidR="005C704D" w:rsidRDefault="005C70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666666"/>
      </w:tblBorders>
      <w:tblLook w:val="04A0" w:firstRow="1" w:lastRow="0" w:firstColumn="1" w:lastColumn="0" w:noHBand="0" w:noVBand="1"/>
    </w:tblPr>
    <w:tblGrid>
      <w:gridCol w:w="4031"/>
      <w:gridCol w:w="1267"/>
      <w:gridCol w:w="4031"/>
    </w:tblGrid>
    <w:tr w:rsidR="005C704D" w14:paraId="23D214EC" w14:textId="77777777">
      <w:trPr>
        <w:jc w:val="center"/>
      </w:trPr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6FF88808" w14:textId="77777777" w:rsidR="005C704D" w:rsidRDefault="00000000">
          <w:r>
            <w:rPr>
              <w:color w:val="000000"/>
              <w:sz w:val="18"/>
            </w:rPr>
            <w:t>同济大学软件学院</w:t>
          </w:r>
        </w:p>
      </w:tc>
      <w:tc>
        <w:tcPr>
          <w:tcW w:w="1267" w:type="dxa"/>
          <w:tcMar>
            <w:top w:w="80" w:type="dxa"/>
            <w:left w:w="0" w:type="dxa"/>
            <w:bottom w:w="0" w:type="dxa"/>
            <w:right w:w="0" w:type="dxa"/>
          </w:tcMar>
        </w:tcPr>
        <w:p w14:paraId="2C879E68" w14:textId="77777777" w:rsidR="005C704D" w:rsidRDefault="00000000">
          <w:pPr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69D4CD3A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数据库课程设计项目</w:t>
          </w:r>
        </w:p>
      </w:tc>
    </w:tr>
  </w:tbl>
  <w:p w14:paraId="3CED7826" w14:textId="77777777" w:rsidR="005C704D" w:rsidRDefault="005C704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666666"/>
      </w:tblBorders>
      <w:tblLook w:val="04A0" w:firstRow="1" w:lastRow="0" w:firstColumn="1" w:lastColumn="0" w:noHBand="0" w:noVBand="1"/>
    </w:tblPr>
    <w:tblGrid>
      <w:gridCol w:w="4031"/>
      <w:gridCol w:w="1267"/>
      <w:gridCol w:w="4031"/>
    </w:tblGrid>
    <w:tr w:rsidR="005C704D" w14:paraId="24A5E584" w14:textId="77777777">
      <w:trPr>
        <w:jc w:val="center"/>
      </w:trPr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25F61D10" w14:textId="77777777" w:rsidR="005C704D" w:rsidRDefault="00000000">
          <w:r>
            <w:rPr>
              <w:color w:val="000000"/>
              <w:sz w:val="18"/>
            </w:rPr>
            <w:t>同济大学软件学院</w:t>
          </w:r>
        </w:p>
      </w:tc>
      <w:tc>
        <w:tcPr>
          <w:tcW w:w="1267" w:type="dxa"/>
          <w:tcMar>
            <w:top w:w="80" w:type="dxa"/>
            <w:left w:w="0" w:type="dxa"/>
            <w:bottom w:w="0" w:type="dxa"/>
            <w:right w:w="0" w:type="dxa"/>
          </w:tcMar>
        </w:tcPr>
        <w:p w14:paraId="6DC5BC10" w14:textId="77777777" w:rsidR="005C704D" w:rsidRDefault="00000000">
          <w:pPr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4031" w:type="dxa"/>
          <w:tcMar>
            <w:top w:w="80" w:type="dxa"/>
            <w:left w:w="0" w:type="dxa"/>
            <w:bottom w:w="0" w:type="dxa"/>
            <w:right w:w="0" w:type="dxa"/>
          </w:tcMar>
        </w:tcPr>
        <w:p w14:paraId="55CC9611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数据库课程设计项目</w:t>
          </w:r>
        </w:p>
      </w:tc>
    </w:tr>
  </w:tbl>
  <w:p w14:paraId="2C626B34" w14:textId="77777777" w:rsidR="005C704D" w:rsidRDefault="005C70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678D" w14:textId="77777777" w:rsidR="00DA7EA4" w:rsidRDefault="00DA7EA4">
      <w:r>
        <w:separator/>
      </w:r>
    </w:p>
  </w:footnote>
  <w:footnote w:type="continuationSeparator" w:id="0">
    <w:p w14:paraId="7BE7A3BE" w14:textId="77777777" w:rsidR="00DA7EA4" w:rsidRDefault="00DA7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6" w:space="0" w:color="666666"/>
      </w:tblBorders>
      <w:tblLook w:val="04A0" w:firstRow="1" w:lastRow="0" w:firstColumn="1" w:lastColumn="0" w:noHBand="0" w:noVBand="1"/>
    </w:tblPr>
    <w:tblGrid>
      <w:gridCol w:w="4666"/>
      <w:gridCol w:w="4666"/>
    </w:tblGrid>
    <w:tr w:rsidR="005C704D" w14:paraId="4AC9F148" w14:textId="77777777">
      <w:trPr>
        <w:jc w:val="center"/>
      </w:trPr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4545C2C0" w14:textId="77777777" w:rsidR="005C704D" w:rsidRDefault="00000000">
          <w:r>
            <w:rPr>
              <w:color w:val="000000"/>
              <w:sz w:val="18"/>
            </w:rPr>
            <w:t>校园二手交易系统</w:t>
          </w:r>
        </w:p>
      </w:tc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204D267B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设计与实现文档</w:t>
          </w:r>
        </w:p>
      </w:tc>
    </w:tr>
  </w:tbl>
  <w:p w14:paraId="57EFBCD2" w14:textId="77777777" w:rsidR="005C704D" w:rsidRDefault="005C70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6" w:space="0" w:color="666666"/>
      </w:tblBorders>
      <w:tblLook w:val="04A0" w:firstRow="1" w:lastRow="0" w:firstColumn="1" w:lastColumn="0" w:noHBand="0" w:noVBand="1"/>
    </w:tblPr>
    <w:tblGrid>
      <w:gridCol w:w="4666"/>
      <w:gridCol w:w="4666"/>
    </w:tblGrid>
    <w:tr w:rsidR="005C704D" w14:paraId="44B4EBD4" w14:textId="77777777">
      <w:trPr>
        <w:jc w:val="center"/>
      </w:trPr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5908A99D" w14:textId="77777777" w:rsidR="005C704D" w:rsidRDefault="00000000">
          <w:r>
            <w:rPr>
              <w:color w:val="000000"/>
              <w:sz w:val="18"/>
            </w:rPr>
            <w:t>校园二手交易系统</w:t>
          </w:r>
        </w:p>
      </w:tc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3C5FDD2D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设计与实现文档</w:t>
          </w:r>
        </w:p>
      </w:tc>
    </w:tr>
  </w:tbl>
  <w:p w14:paraId="158F184E" w14:textId="77777777" w:rsidR="005C704D" w:rsidRDefault="005C70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6" w:space="0" w:color="666666"/>
      </w:tblBorders>
      <w:tblLook w:val="04A0" w:firstRow="1" w:lastRow="0" w:firstColumn="1" w:lastColumn="0" w:noHBand="0" w:noVBand="1"/>
    </w:tblPr>
    <w:tblGrid>
      <w:gridCol w:w="4666"/>
      <w:gridCol w:w="4666"/>
    </w:tblGrid>
    <w:tr w:rsidR="005C704D" w14:paraId="089B37B0" w14:textId="77777777">
      <w:trPr>
        <w:jc w:val="center"/>
      </w:trPr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42E388FF" w14:textId="77777777" w:rsidR="005C704D" w:rsidRDefault="00000000">
          <w:r>
            <w:rPr>
              <w:color w:val="000000"/>
              <w:sz w:val="18"/>
            </w:rPr>
            <w:t>校园二手交易系统</w:t>
          </w:r>
        </w:p>
      </w:tc>
      <w:tc>
        <w:tcPr>
          <w:tcW w:w="4666" w:type="dxa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 w14:paraId="2E0B752E" w14:textId="77777777" w:rsidR="005C704D" w:rsidRDefault="00000000">
          <w:pPr>
            <w:jc w:val="right"/>
          </w:pPr>
          <w:r>
            <w:rPr>
              <w:color w:val="000000"/>
              <w:sz w:val="18"/>
            </w:rPr>
            <w:t>设计与实现文档</w:t>
          </w:r>
        </w:p>
      </w:tc>
    </w:tr>
  </w:tbl>
  <w:p w14:paraId="1093FC18" w14:textId="77777777" w:rsidR="005C704D" w:rsidRDefault="005C70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left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left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left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 w15:restartNumberingAfterBreak="0">
    <w:nsid w:val="7E252333"/>
    <w:multiLevelType w:val="multilevel"/>
    <w:tmpl w:val="7E252333"/>
    <w:lvl w:ilvl="0">
      <w:start w:val="1"/>
      <w:numFmt w:val="decimal"/>
      <w:pStyle w:val="1"/>
      <w:isLgl/>
      <w:lvlText w:val="%1."/>
      <w:lvlJc w:val="left"/>
      <w:pPr>
        <w:tabs>
          <w:tab w:val="left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1441334347">
    <w:abstractNumId w:val="2"/>
  </w:num>
  <w:num w:numId="2" w16cid:durableId="2078360290">
    <w:abstractNumId w:val="1"/>
  </w:num>
  <w:num w:numId="3" w16cid:durableId="10423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CD8"/>
    <w:rsid w:val="000173C6"/>
    <w:rsid w:val="000230A5"/>
    <w:rsid w:val="00032292"/>
    <w:rsid w:val="00032907"/>
    <w:rsid w:val="00043A8C"/>
    <w:rsid w:val="000522CD"/>
    <w:rsid w:val="000556FF"/>
    <w:rsid w:val="00055D47"/>
    <w:rsid w:val="0006056F"/>
    <w:rsid w:val="0006470A"/>
    <w:rsid w:val="00067D8E"/>
    <w:rsid w:val="000858B0"/>
    <w:rsid w:val="00090A77"/>
    <w:rsid w:val="000C1CD0"/>
    <w:rsid w:val="000D1590"/>
    <w:rsid w:val="000E0E08"/>
    <w:rsid w:val="000E31F3"/>
    <w:rsid w:val="000E7D3C"/>
    <w:rsid w:val="0011605E"/>
    <w:rsid w:val="00127E62"/>
    <w:rsid w:val="00141425"/>
    <w:rsid w:val="00144BE3"/>
    <w:rsid w:val="00144FA7"/>
    <w:rsid w:val="00147F3C"/>
    <w:rsid w:val="00150655"/>
    <w:rsid w:val="0015185A"/>
    <w:rsid w:val="00160425"/>
    <w:rsid w:val="00160A58"/>
    <w:rsid w:val="0017762F"/>
    <w:rsid w:val="00191ADA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5CF9"/>
    <w:rsid w:val="00241368"/>
    <w:rsid w:val="002513F1"/>
    <w:rsid w:val="00261166"/>
    <w:rsid w:val="00262820"/>
    <w:rsid w:val="00262BF5"/>
    <w:rsid w:val="00285288"/>
    <w:rsid w:val="00285622"/>
    <w:rsid w:val="002903AF"/>
    <w:rsid w:val="002B5411"/>
    <w:rsid w:val="002B5F54"/>
    <w:rsid w:val="002D5EE0"/>
    <w:rsid w:val="002D6C11"/>
    <w:rsid w:val="002E18F5"/>
    <w:rsid w:val="002E77F4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540FF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069BE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C704D"/>
    <w:rsid w:val="005D3701"/>
    <w:rsid w:val="005D6A17"/>
    <w:rsid w:val="005D6C5C"/>
    <w:rsid w:val="005D72AA"/>
    <w:rsid w:val="005E500C"/>
    <w:rsid w:val="005E6518"/>
    <w:rsid w:val="005F69E9"/>
    <w:rsid w:val="00601DDE"/>
    <w:rsid w:val="00607D81"/>
    <w:rsid w:val="00610227"/>
    <w:rsid w:val="00610878"/>
    <w:rsid w:val="006215C1"/>
    <w:rsid w:val="006223ED"/>
    <w:rsid w:val="006335D9"/>
    <w:rsid w:val="006465B5"/>
    <w:rsid w:val="00650687"/>
    <w:rsid w:val="00652612"/>
    <w:rsid w:val="00655C5B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26B2A"/>
    <w:rsid w:val="007326E1"/>
    <w:rsid w:val="00733267"/>
    <w:rsid w:val="00736C4B"/>
    <w:rsid w:val="007413C6"/>
    <w:rsid w:val="00743A6B"/>
    <w:rsid w:val="0075078A"/>
    <w:rsid w:val="0075185D"/>
    <w:rsid w:val="00764297"/>
    <w:rsid w:val="007827AA"/>
    <w:rsid w:val="00782800"/>
    <w:rsid w:val="00783763"/>
    <w:rsid w:val="007908F1"/>
    <w:rsid w:val="007A0374"/>
    <w:rsid w:val="007A2C26"/>
    <w:rsid w:val="007A363C"/>
    <w:rsid w:val="007A4FE8"/>
    <w:rsid w:val="007D6354"/>
    <w:rsid w:val="007F3847"/>
    <w:rsid w:val="007F582D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576"/>
    <w:rsid w:val="008F2EE1"/>
    <w:rsid w:val="008F5EA8"/>
    <w:rsid w:val="008F7002"/>
    <w:rsid w:val="0091609A"/>
    <w:rsid w:val="00917F00"/>
    <w:rsid w:val="00922507"/>
    <w:rsid w:val="00930B55"/>
    <w:rsid w:val="00931A17"/>
    <w:rsid w:val="00936D7F"/>
    <w:rsid w:val="00943076"/>
    <w:rsid w:val="00964D41"/>
    <w:rsid w:val="0096763D"/>
    <w:rsid w:val="00972ABD"/>
    <w:rsid w:val="009742E0"/>
    <w:rsid w:val="009757A4"/>
    <w:rsid w:val="00980D35"/>
    <w:rsid w:val="00987B13"/>
    <w:rsid w:val="00990C51"/>
    <w:rsid w:val="009A37D2"/>
    <w:rsid w:val="009D122B"/>
    <w:rsid w:val="009D2EF0"/>
    <w:rsid w:val="009E4656"/>
    <w:rsid w:val="009F63B8"/>
    <w:rsid w:val="009F7DDD"/>
    <w:rsid w:val="00A15189"/>
    <w:rsid w:val="00A20470"/>
    <w:rsid w:val="00A230AE"/>
    <w:rsid w:val="00A37020"/>
    <w:rsid w:val="00A37F2D"/>
    <w:rsid w:val="00A468F7"/>
    <w:rsid w:val="00A476CE"/>
    <w:rsid w:val="00A52B6D"/>
    <w:rsid w:val="00A530D7"/>
    <w:rsid w:val="00A5640D"/>
    <w:rsid w:val="00A72416"/>
    <w:rsid w:val="00A7429A"/>
    <w:rsid w:val="00A76CC3"/>
    <w:rsid w:val="00A95142"/>
    <w:rsid w:val="00A97CEE"/>
    <w:rsid w:val="00AA2AD2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01188"/>
    <w:rsid w:val="00C11362"/>
    <w:rsid w:val="00C1273E"/>
    <w:rsid w:val="00C12A3E"/>
    <w:rsid w:val="00C1773E"/>
    <w:rsid w:val="00C17E24"/>
    <w:rsid w:val="00C305F3"/>
    <w:rsid w:val="00C32F12"/>
    <w:rsid w:val="00C431BC"/>
    <w:rsid w:val="00C4470F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1567"/>
    <w:rsid w:val="00D148C4"/>
    <w:rsid w:val="00D33D20"/>
    <w:rsid w:val="00D36E60"/>
    <w:rsid w:val="00D45446"/>
    <w:rsid w:val="00D46180"/>
    <w:rsid w:val="00D51D90"/>
    <w:rsid w:val="00D53E3E"/>
    <w:rsid w:val="00D54C8D"/>
    <w:rsid w:val="00D628EF"/>
    <w:rsid w:val="00D71003"/>
    <w:rsid w:val="00D72F52"/>
    <w:rsid w:val="00D86A17"/>
    <w:rsid w:val="00D87E8B"/>
    <w:rsid w:val="00D93D73"/>
    <w:rsid w:val="00DA7EA4"/>
    <w:rsid w:val="00DB0CCB"/>
    <w:rsid w:val="00DC6603"/>
    <w:rsid w:val="00DD405C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1798"/>
    <w:rsid w:val="00F65F0B"/>
    <w:rsid w:val="00F87970"/>
    <w:rsid w:val="00F87FC6"/>
    <w:rsid w:val="00F910B9"/>
    <w:rsid w:val="00F96E06"/>
    <w:rsid w:val="00FB0F11"/>
    <w:rsid w:val="00FB531C"/>
    <w:rsid w:val="00FB7C4B"/>
    <w:rsid w:val="00FC4E4C"/>
    <w:rsid w:val="00FC5FEC"/>
    <w:rsid w:val="00FF4FAA"/>
    <w:rsid w:val="2FB0440D"/>
    <w:rsid w:val="78F7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26FE2"/>
  <w15:docId w15:val="{696E1BCD-788E-41A8-BBB2-7BD0EA43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annotation text" w:semiHidden="1" w:qFormat="1"/>
    <w:lsdException w:name="header" w:qFormat="1"/>
    <w:lsdException w:name="footer" w:qFormat="1"/>
    <w:lsdException w:name="caption" w:qFormat="1"/>
    <w:lsdException w:name="table of figures" w:semiHidden="1" w:qFormat="1"/>
    <w:lsdException w:name="annotation reference" w:semiHidden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alutation" w:qFormat="1"/>
    <w:lsdException w:name="Body Text Indent 2" w:qFormat="1"/>
    <w:lsdException w:name="Hyperlink" w:uiPriority="99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widowControl/>
      <w:numPr>
        <w:numId w:val="1"/>
      </w:numPr>
      <w:spacing w:before="240" w:after="100"/>
      <w:outlineLvl w:val="0"/>
    </w:pPr>
    <w:rPr>
      <w:rFonts w:ascii="Arial" w:eastAsia="黑体" w:hAnsi="Arial"/>
      <w:b/>
      <w:bCs/>
      <w:color w:val="000000"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widowControl/>
      <w:numPr>
        <w:ilvl w:val="1"/>
        <w:numId w:val="1"/>
      </w:numPr>
      <w:spacing w:before="240" w:after="100"/>
      <w:outlineLvl w:val="1"/>
    </w:pPr>
    <w:rPr>
      <w:rFonts w:ascii="Arial" w:eastAsia="黑体" w:hAnsi="Arial"/>
      <w:b/>
      <w:bCs/>
      <w:color w:val="000000"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widowControl/>
      <w:numPr>
        <w:ilvl w:val="2"/>
        <w:numId w:val="1"/>
      </w:numPr>
      <w:spacing w:before="240" w:after="100"/>
      <w:outlineLvl w:val="2"/>
    </w:pPr>
    <w:rPr>
      <w:rFonts w:ascii="Arial" w:eastAsia="黑体" w:hAnsi="Arial"/>
      <w:b/>
      <w:bCs/>
      <w:color w:val="000000"/>
      <w:sz w:val="2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qFormat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semiHidden/>
    <w:qFormat/>
    <w:pPr>
      <w:ind w:left="1440"/>
    </w:pPr>
    <w:rPr>
      <w:sz w:val="18"/>
      <w:szCs w:val="18"/>
    </w:rPr>
  </w:style>
  <w:style w:type="paragraph" w:styleId="a5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6">
    <w:name w:val="Document Map"/>
    <w:basedOn w:val="a0"/>
    <w:semiHidden/>
    <w:qFormat/>
    <w:pPr>
      <w:shd w:val="clear" w:color="auto" w:fill="000080"/>
    </w:pPr>
  </w:style>
  <w:style w:type="paragraph" w:styleId="a7">
    <w:name w:val="annotation text"/>
    <w:basedOn w:val="a0"/>
    <w:semiHidden/>
    <w:qFormat/>
  </w:style>
  <w:style w:type="paragraph" w:styleId="a8">
    <w:name w:val="Salutation"/>
    <w:basedOn w:val="a0"/>
    <w:next w:val="a0"/>
    <w:qFormat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9">
    <w:name w:val="Body Text Indent"/>
    <w:basedOn w:val="a0"/>
    <w:qFormat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</w:rPr>
  </w:style>
  <w:style w:type="paragraph" w:styleId="TOC5">
    <w:name w:val="toc 5"/>
    <w:basedOn w:val="a0"/>
    <w:next w:val="a0"/>
    <w:semiHidden/>
    <w:qFormat/>
    <w:pPr>
      <w:ind w:left="960"/>
    </w:pPr>
    <w:rPr>
      <w:sz w:val="18"/>
      <w:szCs w:val="18"/>
    </w:rPr>
  </w:style>
  <w:style w:type="paragraph" w:styleId="TOC3">
    <w:name w:val="toc 3"/>
    <w:basedOn w:val="a0"/>
    <w:next w:val="a0"/>
    <w:uiPriority w:val="39"/>
    <w:qFormat/>
    <w:pPr>
      <w:ind w:left="480"/>
    </w:pPr>
    <w:rPr>
      <w:i/>
      <w:iCs/>
      <w:sz w:val="18"/>
      <w:szCs w:val="20"/>
    </w:rPr>
  </w:style>
  <w:style w:type="paragraph" w:styleId="TOC8">
    <w:name w:val="toc 8"/>
    <w:basedOn w:val="a0"/>
    <w:next w:val="a0"/>
    <w:semiHidden/>
    <w:qFormat/>
    <w:pPr>
      <w:ind w:left="1680"/>
    </w:pPr>
    <w:rPr>
      <w:sz w:val="18"/>
      <w:szCs w:val="18"/>
    </w:rPr>
  </w:style>
  <w:style w:type="paragraph" w:styleId="20">
    <w:name w:val="Body Text Indent 2"/>
    <w:basedOn w:val="a0"/>
    <w:qFormat/>
    <w:pPr>
      <w:ind w:firstLine="420"/>
    </w:pPr>
  </w:style>
  <w:style w:type="paragraph" w:styleId="aa">
    <w:name w:val="Balloon Text"/>
    <w:basedOn w:val="a0"/>
    <w:semiHidden/>
    <w:qFormat/>
    <w:rPr>
      <w:sz w:val="18"/>
      <w:szCs w:val="18"/>
    </w:rPr>
  </w:style>
  <w:style w:type="paragraph" w:styleId="ab">
    <w:name w:val="footer"/>
    <w:basedOn w:val="a0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tabs>
        <w:tab w:val="left" w:pos="510"/>
        <w:tab w:val="right" w:leader="dot" w:pos="9344"/>
      </w:tabs>
      <w:spacing w:before="30" w:after="30"/>
    </w:pPr>
    <w:rPr>
      <w:b/>
      <w:bCs/>
      <w:caps/>
      <w:sz w:val="19"/>
      <w:szCs w:val="20"/>
    </w:rPr>
  </w:style>
  <w:style w:type="paragraph" w:styleId="TOC4">
    <w:name w:val="toc 4"/>
    <w:basedOn w:val="a0"/>
    <w:next w:val="a0"/>
    <w:semiHidden/>
    <w:qFormat/>
    <w:pPr>
      <w:ind w:left="720"/>
    </w:pPr>
    <w:rPr>
      <w:sz w:val="18"/>
      <w:szCs w:val="18"/>
    </w:rPr>
  </w:style>
  <w:style w:type="paragraph" w:styleId="TOC6">
    <w:name w:val="toc 6"/>
    <w:basedOn w:val="a0"/>
    <w:next w:val="a0"/>
    <w:semiHidden/>
    <w:qFormat/>
    <w:pPr>
      <w:ind w:left="1200"/>
    </w:pPr>
    <w:rPr>
      <w:sz w:val="18"/>
      <w:szCs w:val="18"/>
    </w:rPr>
  </w:style>
  <w:style w:type="paragraph" w:styleId="ad">
    <w:name w:val="table of figures"/>
    <w:basedOn w:val="a0"/>
    <w:next w:val="a0"/>
    <w:semiHidden/>
    <w:qFormat/>
    <w:pPr>
      <w:ind w:left="480" w:hanging="480"/>
    </w:pPr>
    <w:rPr>
      <w:smallCaps/>
      <w:sz w:val="20"/>
      <w:szCs w:val="20"/>
    </w:rPr>
  </w:style>
  <w:style w:type="paragraph" w:styleId="TOC2">
    <w:name w:val="toc 2"/>
    <w:basedOn w:val="a0"/>
    <w:next w:val="a0"/>
    <w:uiPriority w:val="39"/>
    <w:qFormat/>
    <w:pPr>
      <w:ind w:left="240"/>
    </w:pPr>
    <w:rPr>
      <w:smallCaps/>
      <w:sz w:val="18"/>
      <w:szCs w:val="20"/>
    </w:rPr>
  </w:style>
  <w:style w:type="paragraph" w:styleId="TOC9">
    <w:name w:val="toc 9"/>
    <w:basedOn w:val="a0"/>
    <w:next w:val="a0"/>
    <w:semiHidden/>
    <w:qFormat/>
    <w:pPr>
      <w:ind w:left="1920"/>
    </w:pPr>
    <w:rPr>
      <w:sz w:val="18"/>
      <w:szCs w:val="18"/>
    </w:rPr>
  </w:style>
  <w:style w:type="paragraph" w:styleId="ae">
    <w:name w:val="annotation subject"/>
    <w:basedOn w:val="a7"/>
    <w:next w:val="a7"/>
    <w:semiHidden/>
    <w:qFormat/>
    <w:rPr>
      <w:b/>
      <w:bCs/>
    </w:rPr>
  </w:style>
  <w:style w:type="character" w:styleId="af">
    <w:name w:val="Strong"/>
    <w:qFormat/>
    <w:rPr>
      <w:b/>
      <w:bCs/>
    </w:rPr>
  </w:style>
  <w:style w:type="character" w:styleId="af0">
    <w:name w:val="page number"/>
    <w:basedOn w:val="a2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3D362B"/>
      <w:u w:val="single"/>
    </w:rPr>
  </w:style>
  <w:style w:type="character" w:styleId="af3">
    <w:name w:val="annotation reference"/>
    <w:semiHidden/>
    <w:rPr>
      <w:sz w:val="21"/>
      <w:szCs w:val="21"/>
    </w:rPr>
  </w:style>
  <w:style w:type="paragraph" w:customStyle="1" w:styleId="af4">
    <w:name w:val="文档正文"/>
    <w:basedOn w:val="a0"/>
    <w:pPr>
      <w:spacing w:after="100" w:line="360" w:lineRule="auto"/>
      <w:ind w:firstLineChars="200" w:firstLine="200"/>
      <w:jc w:val="both"/>
    </w:pPr>
    <w:rPr>
      <w:rFonts w:cs="宋体"/>
      <w:color w:val="000000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paragraph" w:customStyle="1" w:styleId="af5">
    <w:name w:val="封面标题"/>
    <w:basedOn w:val="a0"/>
    <w:next w:val="af4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2"/>
      </w:numPr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4"/>
    <w:pPr>
      <w:numPr>
        <w:numId w:val="2"/>
      </w:numPr>
    </w:pPr>
  </w:style>
  <w:style w:type="paragraph" w:customStyle="1" w:styleId="A1">
    <w:name w:val="附录A.1"/>
    <w:basedOn w:val="2"/>
    <w:next w:val="af4"/>
    <w:pPr>
      <w:numPr>
        <w:numId w:val="2"/>
      </w:numPr>
      <w:tabs>
        <w:tab w:val="left" w:pos="360"/>
      </w:tabs>
      <w:ind w:left="0"/>
    </w:pPr>
  </w:style>
  <w:style w:type="paragraph" w:customStyle="1" w:styleId="A11">
    <w:name w:val="附录A.1.1"/>
    <w:basedOn w:val="A1"/>
    <w:next w:val="af4"/>
    <w:pPr>
      <w:numPr>
        <w:ilvl w:val="2"/>
      </w:numPr>
    </w:pPr>
  </w:style>
  <w:style w:type="paragraph" w:customStyle="1" w:styleId="af6">
    <w:name w:val="封面副标题"/>
    <w:basedOn w:val="a0"/>
    <w:next w:val="af4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7">
    <w:name w:val="封面更小标题"/>
    <w:basedOn w:val="af6"/>
    <w:next w:val="af4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</w:pPr>
    <w:rPr>
      <w:b/>
    </w:rPr>
  </w:style>
  <w:style w:type="paragraph" w:customStyle="1" w:styleId="A1111">
    <w:name w:val="附录A.1.1.1.1"/>
    <w:basedOn w:val="50"/>
    <w:next w:val="af4"/>
    <w:pPr>
      <w:numPr>
        <w:numId w:val="2"/>
      </w:numPr>
    </w:pPr>
  </w:style>
  <w:style w:type="paragraph" w:customStyle="1" w:styleId="A11111">
    <w:name w:val="附录A.1.1.1.1.1"/>
    <w:basedOn w:val="6"/>
    <w:next w:val="af4"/>
    <w:pPr>
      <w:numPr>
        <w:numId w:val="2"/>
      </w:numPr>
    </w:pPr>
  </w:style>
  <w:style w:type="paragraph" w:customStyle="1" w:styleId="A111111">
    <w:name w:val="附录A.1.1.1.1.1.1"/>
    <w:basedOn w:val="7"/>
    <w:next w:val="af4"/>
    <w:pPr>
      <w:numPr>
        <w:numId w:val="2"/>
      </w:numPr>
    </w:pPr>
  </w:style>
  <w:style w:type="character" w:customStyle="1" w:styleId="myp11">
    <w:name w:val="myp11"/>
    <w:basedOn w:val="a2"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4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pPr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32</TotalTime>
  <Pages>29</Pages>
  <Words>3085</Words>
  <Characters>17591</Characters>
  <Application>Microsoft Office Word</Application>
  <DocSecurity>0</DocSecurity>
  <Lines>146</Lines>
  <Paragraphs>41</Paragraphs>
  <ScaleCrop>false</ScaleCrop>
  <Company>School of Software Engineering,Tongji University</Company>
  <LinksUpToDate>false</LinksUpToDate>
  <CharactersWithSpaces>20635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校园二手交易系统设计与实现文档</dc:title>
  <dc:subject>用例实现代码与数据库设计图表完善版</dc:subject>
  <dc:creator>校园二手交易系统课程项目小组</dc:creator>
  <cp:keywords>校园二手交易系统, ASP.NET Core, Vue 3, Oracle, 数据库课程设计</cp:keywords>
  <dc:description>用例实现采用精简文字、核心代码和图片占位；数据库章节按E-R图、关系图、关系模式说明组织</dc:description>
  <cp:lastModifiedBy>4x fox</cp:lastModifiedBy>
  <cp:revision>17</cp:revision>
  <dcterms:created xsi:type="dcterms:W3CDTF">2026-09-08T10:42:00Z</dcterms:created>
  <dcterms:modified xsi:type="dcterms:W3CDTF">2026-09-10T13:45:00Z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97EE7F7A83F141418DF1950074E72DD3_13</vt:lpwstr>
  </property>
  <property fmtid="{D5CDD505-2E9C-101B-9397-08002B2CF9AE}" pid="4" name="KSOTemplateDocerSaveRecord">
    <vt:lpwstr>eyJoZGlkIjoiNzcyZWQ0MTg2YzM2ZWEzYTIyZmU1YmQwMzMwY2E0ODUiLCJ1c2VySWQiOiI0MDYyMTkxMjkifQ==</vt:lpwstr>
  </property>
</Properties>
</file>