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EF81B" w14:textId="77777777" w:rsidR="00A063FB" w:rsidRDefault="00A063FB"/>
    <w:p w14:paraId="3680F089" w14:textId="77777777" w:rsidR="00A063FB" w:rsidRDefault="00A063FB"/>
    <w:p w14:paraId="0B98919D" w14:textId="77777777" w:rsidR="00A063FB" w:rsidRDefault="00A063FB"/>
    <w:p w14:paraId="7716DF57" w14:textId="77777777" w:rsidR="00A063FB" w:rsidRDefault="00A063FB"/>
    <w:p w14:paraId="43830C5C" w14:textId="77777777" w:rsidR="00A063FB" w:rsidRDefault="00A063FB"/>
    <w:p w14:paraId="157DF3BA" w14:textId="77777777" w:rsidR="00A063FB" w:rsidRDefault="00A063FB"/>
    <w:p w14:paraId="1BFBD2EE" w14:textId="77777777" w:rsidR="00A063FB" w:rsidRDefault="00A063FB"/>
    <w:p w14:paraId="26D7BC52" w14:textId="77777777" w:rsidR="00A063FB" w:rsidRDefault="00000000">
      <w:pPr>
        <w:pStyle w:val="af5"/>
      </w:pPr>
      <w:r>
        <w:rPr>
          <w:rFonts w:hint="eastAsia"/>
        </w:rPr>
        <w:t>校园二手交易系统</w:t>
      </w:r>
    </w:p>
    <w:p w14:paraId="3D6050AF" w14:textId="77777777" w:rsidR="00A063FB" w:rsidRDefault="00000000">
      <w:pPr>
        <w:pStyle w:val="af6"/>
      </w:pPr>
      <w:r>
        <w:rPr>
          <w:rFonts w:hint="eastAsia"/>
        </w:rPr>
        <w:t>数据库设计文档</w:t>
      </w:r>
    </w:p>
    <w:p w14:paraId="33041A93" w14:textId="77777777" w:rsidR="00A063FB" w:rsidRDefault="00A063FB">
      <w:pPr>
        <w:pStyle w:val="af6"/>
      </w:pPr>
    </w:p>
    <w:p w14:paraId="3F7C3A71" w14:textId="77777777" w:rsidR="00A063FB" w:rsidRDefault="00A063FB">
      <w:pPr>
        <w:pStyle w:val="af6"/>
      </w:pPr>
    </w:p>
    <w:p w14:paraId="1BDACE01" w14:textId="77777777" w:rsidR="00A063FB" w:rsidRDefault="00000000">
      <w:pPr>
        <w:pStyle w:val="af6"/>
      </w:pPr>
      <w:r>
        <w:rPr>
          <w:rFonts w:hint="eastAsia"/>
        </w:rPr>
        <w:t>1</w:t>
      </w:r>
      <w:r>
        <w:t>9</w:t>
      </w:r>
      <w:r>
        <w:rPr>
          <w:rFonts w:hint="eastAsia"/>
        </w:rPr>
        <w:t xml:space="preserve">2969 *** </w:t>
      </w:r>
    </w:p>
    <w:p w14:paraId="341DC4BF" w14:textId="77777777" w:rsidR="00A063FB" w:rsidRDefault="00000000">
      <w:pPr>
        <w:pStyle w:val="af6"/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2969 ***</w:t>
      </w:r>
    </w:p>
    <w:p w14:paraId="751198B1" w14:textId="77777777" w:rsidR="00A063FB" w:rsidRDefault="00000000">
      <w:pPr>
        <w:pStyle w:val="af6"/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2969 ***</w:t>
      </w:r>
    </w:p>
    <w:p w14:paraId="3F1BBF2E" w14:textId="77777777" w:rsidR="00A063FB" w:rsidRDefault="00000000">
      <w:pPr>
        <w:pStyle w:val="af6"/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2969 ***</w:t>
      </w:r>
    </w:p>
    <w:p w14:paraId="26820B60" w14:textId="77777777" w:rsidR="00A063FB" w:rsidRDefault="00000000">
      <w:pPr>
        <w:pStyle w:val="af6"/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2969 ***</w:t>
      </w:r>
    </w:p>
    <w:p w14:paraId="65FB162C" w14:textId="77777777" w:rsidR="00A063FB" w:rsidRDefault="00000000">
      <w:pPr>
        <w:pStyle w:val="af6"/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2969 ***</w:t>
      </w:r>
    </w:p>
    <w:p w14:paraId="6C8E8DF1" w14:textId="77777777" w:rsidR="00A063FB" w:rsidRDefault="00000000">
      <w:pPr>
        <w:pStyle w:val="af6"/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2969 ***</w:t>
      </w:r>
    </w:p>
    <w:p w14:paraId="33E84F56" w14:textId="77777777" w:rsidR="00A063FB" w:rsidRDefault="00000000">
      <w:pPr>
        <w:pStyle w:val="af6"/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2969 ***</w:t>
      </w:r>
    </w:p>
    <w:p w14:paraId="72386896" w14:textId="77777777" w:rsidR="00A063FB" w:rsidRDefault="00000000">
      <w:pPr>
        <w:pStyle w:val="af6"/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2969 ***</w:t>
      </w:r>
    </w:p>
    <w:p w14:paraId="7911343B" w14:textId="77777777" w:rsidR="00A063FB" w:rsidRDefault="00000000">
      <w:pPr>
        <w:pStyle w:val="af6"/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2969 ***</w:t>
      </w:r>
    </w:p>
    <w:p w14:paraId="240DB173" w14:textId="77777777" w:rsidR="00A063FB" w:rsidRDefault="00A063FB">
      <w:pPr>
        <w:pStyle w:val="af4"/>
        <w:ind w:firstLine="420"/>
      </w:pPr>
    </w:p>
    <w:p w14:paraId="3C5D3F8D" w14:textId="77777777" w:rsidR="00A063FB" w:rsidRDefault="00A063FB">
      <w:pPr>
        <w:pStyle w:val="af6"/>
      </w:pPr>
    </w:p>
    <w:p w14:paraId="605BD598" w14:textId="77777777" w:rsidR="00A063FB" w:rsidRDefault="00A063FB">
      <w:pPr>
        <w:pStyle w:val="af4"/>
        <w:ind w:firstLine="420"/>
      </w:pPr>
    </w:p>
    <w:p w14:paraId="3E1E0C19" w14:textId="77777777" w:rsidR="00A063FB" w:rsidRDefault="00A063FB">
      <w:pPr>
        <w:pStyle w:val="af4"/>
        <w:ind w:firstLineChars="0" w:firstLine="0"/>
        <w:sectPr w:rsidR="00A063FB">
          <w:headerReference w:type="default" r:id="rId7"/>
          <w:footerReference w:type="default" r:id="rId8"/>
          <w:pgSz w:w="11906" w:h="16838"/>
          <w:pgMar w:top="1134" w:right="1134" w:bottom="851" w:left="1418" w:header="851" w:footer="851" w:gutter="0"/>
          <w:pgNumType w:fmt="upperRoman" w:start="1"/>
          <w:cols w:space="425"/>
          <w:docGrid w:type="lines" w:linePitch="312"/>
        </w:sectPr>
      </w:pPr>
    </w:p>
    <w:p w14:paraId="21C2F9CB" w14:textId="77777777" w:rsidR="00A063FB" w:rsidRDefault="00000000">
      <w:pPr>
        <w:pStyle w:val="af6"/>
      </w:pPr>
      <w:r>
        <w:rPr>
          <w:rFonts w:hint="eastAsia"/>
        </w:rPr>
        <w:lastRenderedPageBreak/>
        <w:t>目</w:t>
      </w:r>
      <w:r>
        <w:rPr>
          <w:rFonts w:hint="eastAsia"/>
        </w:rPr>
        <w:t xml:space="preserve">  </w:t>
      </w:r>
      <w:r>
        <w:rPr>
          <w:rFonts w:hint="eastAsia"/>
        </w:rPr>
        <w:t>录</w:t>
      </w:r>
    </w:p>
    <w:p w14:paraId="4FF5AB00" w14:textId="77777777" w:rsidR="00A063FB" w:rsidRDefault="00000000">
      <w:pPr>
        <w:pStyle w:val="TOC1"/>
        <w:tabs>
          <w:tab w:val="clear" w:pos="510"/>
          <w:tab w:val="clear" w:pos="9344"/>
          <w:tab w:val="right" w:leader="dot" w:pos="9354"/>
        </w:tabs>
      </w:pPr>
      <w:r>
        <w:rPr>
          <w:b w:val="0"/>
          <w:sz w:val="21"/>
          <w:szCs w:val="21"/>
        </w:rPr>
        <w:fldChar w:fldCharType="begin"/>
      </w:r>
      <w:r>
        <w:rPr>
          <w:b w:val="0"/>
          <w:sz w:val="21"/>
          <w:szCs w:val="21"/>
        </w:rPr>
        <w:instrText xml:space="preserve"> TOC \o "1-1" \h \z \t "</w:instrText>
      </w:r>
      <w:r>
        <w:rPr>
          <w:b w:val="0"/>
          <w:sz w:val="21"/>
          <w:szCs w:val="21"/>
        </w:rPr>
        <w:instrText>标题</w:instrText>
      </w:r>
      <w:r>
        <w:rPr>
          <w:b w:val="0"/>
          <w:sz w:val="21"/>
          <w:szCs w:val="21"/>
        </w:rPr>
        <w:instrText xml:space="preserve"> 2,2,</w:instrText>
      </w:r>
      <w:r>
        <w:rPr>
          <w:b w:val="0"/>
          <w:sz w:val="21"/>
          <w:szCs w:val="21"/>
        </w:rPr>
        <w:instrText>标题</w:instrText>
      </w:r>
      <w:r>
        <w:rPr>
          <w:b w:val="0"/>
          <w:sz w:val="21"/>
          <w:szCs w:val="21"/>
        </w:rPr>
        <w:instrText xml:space="preserve"> 3,3,</w:instrText>
      </w:r>
      <w:r>
        <w:rPr>
          <w:b w:val="0"/>
          <w:sz w:val="21"/>
          <w:szCs w:val="21"/>
        </w:rPr>
        <w:instrText>标题</w:instrText>
      </w:r>
      <w:r>
        <w:rPr>
          <w:b w:val="0"/>
          <w:sz w:val="21"/>
          <w:szCs w:val="21"/>
        </w:rPr>
        <w:instrText xml:space="preserve"> 4,4,</w:instrText>
      </w:r>
      <w:r>
        <w:rPr>
          <w:b w:val="0"/>
          <w:sz w:val="21"/>
          <w:szCs w:val="21"/>
        </w:rPr>
        <w:instrText>附录</w:instrText>
      </w:r>
      <w:r>
        <w:rPr>
          <w:b w:val="0"/>
          <w:sz w:val="21"/>
          <w:szCs w:val="21"/>
        </w:rPr>
        <w:instrText>A.1,1,</w:instrText>
      </w:r>
      <w:r>
        <w:rPr>
          <w:b w:val="0"/>
          <w:sz w:val="21"/>
          <w:szCs w:val="21"/>
        </w:rPr>
        <w:instrText>样式</w:instrText>
      </w:r>
      <w:r>
        <w:rPr>
          <w:b w:val="0"/>
          <w:sz w:val="21"/>
          <w:szCs w:val="21"/>
        </w:rPr>
        <w:instrText xml:space="preserve"> </w:instrText>
      </w:r>
      <w:r>
        <w:rPr>
          <w:b w:val="0"/>
          <w:sz w:val="21"/>
          <w:szCs w:val="21"/>
        </w:rPr>
        <w:instrText>文档正文</w:instrText>
      </w:r>
      <w:r>
        <w:rPr>
          <w:b w:val="0"/>
          <w:sz w:val="21"/>
          <w:szCs w:val="21"/>
        </w:rPr>
        <w:instrText xml:space="preserve"> + </w:instrText>
      </w:r>
      <w:r>
        <w:rPr>
          <w:b w:val="0"/>
          <w:sz w:val="21"/>
          <w:szCs w:val="21"/>
        </w:rPr>
        <w:instrText>加粗</w:instrText>
      </w:r>
      <w:r>
        <w:rPr>
          <w:b w:val="0"/>
          <w:sz w:val="21"/>
          <w:szCs w:val="21"/>
        </w:rPr>
        <w:instrText xml:space="preserve"> </w:instrText>
      </w:r>
      <w:r>
        <w:rPr>
          <w:b w:val="0"/>
          <w:sz w:val="21"/>
          <w:szCs w:val="21"/>
        </w:rPr>
        <w:instrText>首行缩进</w:instrText>
      </w:r>
      <w:r>
        <w:rPr>
          <w:b w:val="0"/>
          <w:sz w:val="21"/>
          <w:szCs w:val="21"/>
        </w:rPr>
        <w:instrText xml:space="preserve">:  2 </w:instrText>
      </w:r>
      <w:r>
        <w:rPr>
          <w:b w:val="0"/>
          <w:sz w:val="21"/>
          <w:szCs w:val="21"/>
        </w:rPr>
        <w:instrText>字符</w:instrText>
      </w:r>
      <w:r>
        <w:rPr>
          <w:b w:val="0"/>
          <w:sz w:val="21"/>
          <w:szCs w:val="21"/>
        </w:rPr>
        <w:instrText xml:space="preserve">,3" </w:instrText>
      </w:r>
      <w:r>
        <w:rPr>
          <w:b w:val="0"/>
          <w:sz w:val="21"/>
          <w:szCs w:val="21"/>
        </w:rPr>
        <w:fldChar w:fldCharType="separate"/>
      </w:r>
      <w:hyperlink w:anchor="_Toc31197" w:history="1">
        <w:r w:rsidR="00A063FB">
          <w:rPr>
            <w:rFonts w:ascii="Arial" w:eastAsia="黑体" w:hAnsi="Arial"/>
          </w:rPr>
          <w:t xml:space="preserve">1. </w:t>
        </w:r>
        <w:r w:rsidR="00A063FB">
          <w:rPr>
            <w:rFonts w:hint="eastAsia"/>
          </w:rPr>
          <w:t>校园二手交易系统数据需求</w:t>
        </w:r>
        <w:r w:rsidR="00A063FB">
          <w:tab/>
        </w:r>
        <w:r w:rsidR="00A063FB">
          <w:fldChar w:fldCharType="begin"/>
        </w:r>
        <w:r w:rsidR="00A063FB">
          <w:instrText xml:space="preserve"> PAGEREF _Toc31197 \h </w:instrText>
        </w:r>
        <w:r w:rsidR="00A063FB">
          <w:fldChar w:fldCharType="separate"/>
        </w:r>
        <w:r w:rsidR="00A063FB">
          <w:t>1</w:t>
        </w:r>
        <w:r w:rsidR="00A063FB">
          <w:fldChar w:fldCharType="end"/>
        </w:r>
      </w:hyperlink>
    </w:p>
    <w:p w14:paraId="1EADF911" w14:textId="77777777" w:rsidR="00A063FB" w:rsidRDefault="00A063FB">
      <w:pPr>
        <w:pStyle w:val="TOC2"/>
        <w:tabs>
          <w:tab w:val="right" w:leader="dot" w:pos="9354"/>
        </w:tabs>
      </w:pPr>
      <w:hyperlink w:anchor="_Toc15528" w:history="1">
        <w:r>
          <w:rPr>
            <w:rFonts w:ascii="Arial" w:eastAsia="黑体" w:hAnsi="Arial"/>
          </w:rPr>
          <w:t xml:space="preserve">1.1 </w:t>
        </w:r>
        <w:r>
          <w:rPr>
            <w:rFonts w:hint="eastAsia"/>
          </w:rPr>
          <w:t>功能数据需求</w:t>
        </w:r>
        <w:r>
          <w:tab/>
        </w:r>
        <w:r>
          <w:fldChar w:fldCharType="begin"/>
        </w:r>
        <w:r>
          <w:instrText xml:space="preserve"> PAGEREF _Toc15528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338C164" w14:textId="77777777" w:rsidR="00A063FB" w:rsidRDefault="00A063FB">
      <w:pPr>
        <w:pStyle w:val="TOC2"/>
        <w:tabs>
          <w:tab w:val="right" w:leader="dot" w:pos="9354"/>
        </w:tabs>
      </w:pPr>
      <w:hyperlink w:anchor="_Toc10412" w:history="1">
        <w:r>
          <w:rPr>
            <w:rFonts w:ascii="Arial" w:eastAsia="黑体" w:hAnsi="Arial"/>
          </w:rPr>
          <w:t xml:space="preserve">1.2 </w:t>
        </w:r>
        <w:r>
          <w:rPr>
            <w:rFonts w:hint="eastAsia"/>
          </w:rPr>
          <w:t>数据流转概述</w:t>
        </w:r>
        <w:r>
          <w:tab/>
        </w:r>
        <w:r>
          <w:fldChar w:fldCharType="begin"/>
        </w:r>
        <w:r>
          <w:instrText xml:space="preserve"> PAGEREF _Toc10412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35FE65C" w14:textId="77777777" w:rsidR="00A063FB" w:rsidRDefault="00A063FB">
      <w:pPr>
        <w:pStyle w:val="TOC2"/>
        <w:tabs>
          <w:tab w:val="right" w:leader="dot" w:pos="9354"/>
        </w:tabs>
      </w:pPr>
      <w:hyperlink w:anchor="_Toc14373" w:history="1">
        <w:r>
          <w:rPr>
            <w:rFonts w:ascii="Arial" w:eastAsia="黑体" w:hAnsi="Arial"/>
          </w:rPr>
          <w:t xml:space="preserve">1.3 </w:t>
        </w:r>
        <w:r>
          <w:rPr>
            <w:rFonts w:hint="eastAsia"/>
          </w:rPr>
          <w:t>组织结构</w:t>
        </w:r>
        <w:r>
          <w:tab/>
        </w:r>
        <w:r>
          <w:fldChar w:fldCharType="begin"/>
        </w:r>
        <w:r>
          <w:instrText xml:space="preserve"> PAGEREF _Toc14373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1150069" w14:textId="77777777" w:rsidR="00A063FB" w:rsidRDefault="00A063FB">
      <w:pPr>
        <w:pStyle w:val="TOC1"/>
        <w:tabs>
          <w:tab w:val="clear" w:pos="510"/>
          <w:tab w:val="clear" w:pos="9344"/>
          <w:tab w:val="right" w:leader="dot" w:pos="9354"/>
        </w:tabs>
      </w:pPr>
      <w:hyperlink w:anchor="_Toc32033" w:history="1">
        <w:r>
          <w:rPr>
            <w:rFonts w:ascii="Arial" w:eastAsia="黑体" w:hAnsi="Arial"/>
          </w:rPr>
          <w:t xml:space="preserve">2. </w:t>
        </w:r>
        <w:r>
          <w:rPr>
            <w:rFonts w:hint="eastAsia"/>
          </w:rPr>
          <w:t>概念设计</w:t>
        </w:r>
        <w:r>
          <w:tab/>
        </w:r>
        <w:r>
          <w:fldChar w:fldCharType="begin"/>
        </w:r>
        <w:r>
          <w:instrText xml:space="preserve"> PAGEREF _Toc32033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DBD7D54" w14:textId="77777777" w:rsidR="00A063FB" w:rsidRDefault="00A063FB">
      <w:pPr>
        <w:pStyle w:val="TOC2"/>
        <w:tabs>
          <w:tab w:val="right" w:leader="dot" w:pos="9354"/>
        </w:tabs>
      </w:pPr>
      <w:hyperlink w:anchor="_Toc18981" w:history="1">
        <w:r>
          <w:rPr>
            <w:rFonts w:ascii="Arial" w:eastAsia="黑体" w:hAnsi="Arial"/>
          </w:rPr>
          <w:t xml:space="preserve">2.1 </w:t>
        </w:r>
        <w:r>
          <w:rPr>
            <w:rFonts w:hint="eastAsia"/>
          </w:rPr>
          <w:t>总体</w:t>
        </w:r>
        <w:r>
          <w:rPr>
            <w:rFonts w:hint="eastAsia"/>
          </w:rPr>
          <w:t>E-R</w:t>
        </w:r>
        <w:r>
          <w:rPr>
            <w:rFonts w:hint="eastAsia"/>
          </w:rPr>
          <w:t>图</w:t>
        </w:r>
        <w:r>
          <w:tab/>
        </w:r>
        <w:r>
          <w:fldChar w:fldCharType="begin"/>
        </w:r>
        <w:r>
          <w:instrText xml:space="preserve"> PAGEREF _Toc18981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97E00C5" w14:textId="77777777" w:rsidR="00A063FB" w:rsidRDefault="00A063FB">
      <w:pPr>
        <w:pStyle w:val="TOC2"/>
        <w:tabs>
          <w:tab w:val="right" w:leader="dot" w:pos="9354"/>
        </w:tabs>
      </w:pPr>
      <w:hyperlink w:anchor="_Toc27806" w:history="1">
        <w:r>
          <w:rPr>
            <w:rFonts w:ascii="Arial" w:eastAsia="黑体" w:hAnsi="Arial"/>
          </w:rPr>
          <w:t xml:space="preserve">2.2 </w:t>
        </w:r>
        <w:r>
          <w:rPr>
            <w:rFonts w:hint="eastAsia"/>
          </w:rPr>
          <w:t>用户与身份模块</w:t>
        </w:r>
        <w:r>
          <w:rPr>
            <w:rFonts w:hint="eastAsia"/>
          </w:rPr>
          <w:t>E-R</w:t>
        </w:r>
        <w:r>
          <w:rPr>
            <w:rFonts w:hint="eastAsia"/>
          </w:rPr>
          <w:t>图</w:t>
        </w:r>
        <w:r>
          <w:tab/>
        </w:r>
        <w:r>
          <w:fldChar w:fldCharType="begin"/>
        </w:r>
        <w:r>
          <w:instrText xml:space="preserve"> PAGEREF _Toc27806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1F045C8" w14:textId="77777777" w:rsidR="00A063FB" w:rsidRDefault="00A063FB">
      <w:pPr>
        <w:pStyle w:val="TOC2"/>
        <w:tabs>
          <w:tab w:val="right" w:leader="dot" w:pos="9354"/>
        </w:tabs>
      </w:pPr>
      <w:hyperlink w:anchor="_Toc4177" w:history="1">
        <w:r>
          <w:rPr>
            <w:rFonts w:ascii="Arial" w:eastAsia="黑体" w:hAnsi="Arial"/>
          </w:rPr>
          <w:t xml:space="preserve">2.3 </w:t>
        </w:r>
        <w:r>
          <w:rPr>
            <w:rFonts w:hint="eastAsia"/>
          </w:rPr>
          <w:t>商品管理模块</w:t>
        </w:r>
        <w:r>
          <w:rPr>
            <w:rFonts w:hint="eastAsia"/>
          </w:rPr>
          <w:t>E-R</w:t>
        </w:r>
        <w:r>
          <w:rPr>
            <w:rFonts w:hint="eastAsia"/>
          </w:rPr>
          <w:t>图</w:t>
        </w:r>
        <w:r>
          <w:tab/>
        </w:r>
        <w:r>
          <w:fldChar w:fldCharType="begin"/>
        </w:r>
        <w:r>
          <w:instrText xml:space="preserve"> PAGEREF _Toc4177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9B1D6AF" w14:textId="77777777" w:rsidR="00A063FB" w:rsidRDefault="00A063FB">
      <w:pPr>
        <w:pStyle w:val="TOC2"/>
        <w:tabs>
          <w:tab w:val="right" w:leader="dot" w:pos="9354"/>
        </w:tabs>
      </w:pPr>
      <w:hyperlink w:anchor="_Toc19664" w:history="1">
        <w:r>
          <w:rPr>
            <w:rFonts w:ascii="Arial" w:eastAsia="黑体" w:hAnsi="Arial"/>
          </w:rPr>
          <w:t xml:space="preserve">2.4 </w:t>
        </w:r>
        <w:r>
          <w:rPr>
            <w:rFonts w:hint="eastAsia"/>
          </w:rPr>
          <w:t>议价与交易模块</w:t>
        </w:r>
        <w:r>
          <w:rPr>
            <w:rFonts w:hint="eastAsia"/>
          </w:rPr>
          <w:t>E-R</w:t>
        </w:r>
        <w:r>
          <w:rPr>
            <w:rFonts w:hint="eastAsia"/>
          </w:rPr>
          <w:t>图</w:t>
        </w:r>
        <w:r>
          <w:tab/>
        </w:r>
        <w:r>
          <w:fldChar w:fldCharType="begin"/>
        </w:r>
        <w:r>
          <w:instrText xml:space="preserve"> PAGEREF _Toc19664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685C6EC" w14:textId="77777777" w:rsidR="00A063FB" w:rsidRDefault="00A063FB">
      <w:pPr>
        <w:pStyle w:val="TOC2"/>
        <w:tabs>
          <w:tab w:val="right" w:leader="dot" w:pos="9354"/>
        </w:tabs>
      </w:pPr>
      <w:hyperlink w:anchor="_Toc1470" w:history="1">
        <w:r>
          <w:rPr>
            <w:rFonts w:ascii="Arial" w:eastAsia="黑体" w:hAnsi="Arial"/>
          </w:rPr>
          <w:t xml:space="preserve">2.5 </w:t>
        </w:r>
        <w:r>
          <w:rPr>
            <w:rFonts w:hint="eastAsia"/>
          </w:rPr>
          <w:t>沟通模块</w:t>
        </w:r>
        <w:r>
          <w:rPr>
            <w:rFonts w:hint="eastAsia"/>
          </w:rPr>
          <w:t>E-R</w:t>
        </w:r>
        <w:r>
          <w:rPr>
            <w:rFonts w:hint="eastAsia"/>
          </w:rPr>
          <w:t>图</w:t>
        </w:r>
        <w:r>
          <w:tab/>
        </w:r>
        <w:r>
          <w:fldChar w:fldCharType="begin"/>
        </w:r>
        <w:r>
          <w:instrText xml:space="preserve"> PAGEREF _Toc1470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52D334A" w14:textId="77777777" w:rsidR="00A063FB" w:rsidRDefault="00A063FB">
      <w:pPr>
        <w:pStyle w:val="TOC2"/>
        <w:tabs>
          <w:tab w:val="right" w:leader="dot" w:pos="9354"/>
        </w:tabs>
      </w:pPr>
      <w:hyperlink w:anchor="_Toc8232" w:history="1">
        <w:r>
          <w:rPr>
            <w:rFonts w:ascii="Arial" w:eastAsia="黑体" w:hAnsi="Arial"/>
          </w:rPr>
          <w:t xml:space="preserve">2.6 </w:t>
        </w:r>
        <w:r>
          <w:rPr>
            <w:rFonts w:hint="eastAsia"/>
          </w:rPr>
          <w:t>评价与举报模块</w:t>
        </w:r>
        <w:r>
          <w:rPr>
            <w:rFonts w:hint="eastAsia"/>
          </w:rPr>
          <w:t>E-R</w:t>
        </w:r>
        <w:r>
          <w:rPr>
            <w:rFonts w:hint="eastAsia"/>
          </w:rPr>
          <w:t>图</w:t>
        </w:r>
        <w:r>
          <w:tab/>
        </w:r>
        <w:r>
          <w:fldChar w:fldCharType="begin"/>
        </w:r>
        <w:r>
          <w:instrText xml:space="preserve"> PAGEREF _Toc8232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02155269" w14:textId="77777777" w:rsidR="00A063FB" w:rsidRDefault="00A063FB">
      <w:pPr>
        <w:pStyle w:val="TOC2"/>
        <w:tabs>
          <w:tab w:val="right" w:leader="dot" w:pos="9354"/>
        </w:tabs>
      </w:pPr>
      <w:hyperlink w:anchor="_Toc4094" w:history="1">
        <w:r>
          <w:rPr>
            <w:rFonts w:ascii="Arial" w:eastAsia="黑体" w:hAnsi="Arial"/>
          </w:rPr>
          <w:t xml:space="preserve">2.7 </w:t>
        </w:r>
        <w:r>
          <w:rPr>
            <w:rFonts w:hint="eastAsia"/>
          </w:rPr>
          <w:t>后台管理模块</w:t>
        </w:r>
        <w:r>
          <w:rPr>
            <w:rFonts w:hint="eastAsia"/>
          </w:rPr>
          <w:t>E-R</w:t>
        </w:r>
        <w:r>
          <w:rPr>
            <w:rFonts w:hint="eastAsia"/>
          </w:rPr>
          <w:t>图</w:t>
        </w:r>
        <w:r>
          <w:tab/>
        </w:r>
        <w:r>
          <w:fldChar w:fldCharType="begin"/>
        </w:r>
        <w:r>
          <w:instrText xml:space="preserve"> PAGEREF _Toc4094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07074649" w14:textId="77777777" w:rsidR="00A063FB" w:rsidRDefault="00A063FB">
      <w:pPr>
        <w:pStyle w:val="TOC1"/>
        <w:tabs>
          <w:tab w:val="clear" w:pos="510"/>
          <w:tab w:val="clear" w:pos="9344"/>
          <w:tab w:val="right" w:leader="dot" w:pos="9354"/>
        </w:tabs>
      </w:pPr>
      <w:hyperlink w:anchor="_Toc5934" w:history="1">
        <w:r>
          <w:rPr>
            <w:rFonts w:ascii="Arial" w:eastAsia="黑体" w:hAnsi="Arial"/>
          </w:rPr>
          <w:t xml:space="preserve">3. </w:t>
        </w:r>
        <w:r>
          <w:rPr>
            <w:rFonts w:hint="eastAsia"/>
          </w:rPr>
          <w:t>逻辑设计</w:t>
        </w:r>
        <w:r>
          <w:tab/>
        </w:r>
        <w:r>
          <w:fldChar w:fldCharType="begin"/>
        </w:r>
        <w:r>
          <w:instrText xml:space="preserve"> PAGEREF _Toc5934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3D202495" w14:textId="77777777" w:rsidR="00A063FB" w:rsidRDefault="00A063FB">
      <w:pPr>
        <w:pStyle w:val="TOC2"/>
        <w:tabs>
          <w:tab w:val="right" w:leader="dot" w:pos="9354"/>
        </w:tabs>
      </w:pPr>
      <w:hyperlink w:anchor="_Toc437" w:history="1">
        <w:r>
          <w:rPr>
            <w:rFonts w:ascii="Arial" w:eastAsia="黑体" w:hAnsi="Arial"/>
          </w:rPr>
          <w:t xml:space="preserve">3.1 </w:t>
        </w:r>
        <w:r>
          <w:rPr>
            <w:rFonts w:hint="eastAsia"/>
          </w:rPr>
          <w:t>表的设计</w:t>
        </w:r>
        <w:r>
          <w:tab/>
        </w:r>
        <w:r>
          <w:fldChar w:fldCharType="begin"/>
        </w:r>
        <w:r>
          <w:instrText xml:space="preserve"> PAGEREF _Toc437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15282C3B" w14:textId="77777777" w:rsidR="00A063FB" w:rsidRDefault="00A063FB">
      <w:pPr>
        <w:pStyle w:val="TOC3"/>
        <w:tabs>
          <w:tab w:val="right" w:leader="dot" w:pos="9354"/>
        </w:tabs>
      </w:pPr>
      <w:hyperlink w:anchor="_Toc30028" w:history="1">
        <w:r>
          <w:rPr>
            <w:rFonts w:ascii="Arial" w:hAnsi="Arial"/>
            <w:i w:val="0"/>
          </w:rPr>
          <w:t xml:space="preserve">3.1.1 </w:t>
        </w:r>
        <w:r>
          <w:rPr>
            <w:rFonts w:hint="eastAsia"/>
          </w:rPr>
          <w:t>user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_Toc30028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4135A242" w14:textId="77777777" w:rsidR="00A063FB" w:rsidRDefault="00A063FB">
      <w:pPr>
        <w:pStyle w:val="TOC3"/>
        <w:tabs>
          <w:tab w:val="right" w:leader="dot" w:pos="9354"/>
        </w:tabs>
      </w:pPr>
      <w:hyperlink w:anchor="_Toc9903" w:history="1">
        <w:r>
          <w:rPr>
            <w:rFonts w:ascii="Arial" w:hAnsi="Arial"/>
            <w:i w:val="0"/>
          </w:rPr>
          <w:t xml:space="preserve">3.1.2 </w:t>
        </w:r>
        <w:r>
          <w:rPr>
            <w:rFonts w:hint="eastAsia"/>
          </w:rPr>
          <w:t>student_auth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_Toc9903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419E9B1D" w14:textId="77777777" w:rsidR="00A063FB" w:rsidRDefault="00A063FB">
      <w:pPr>
        <w:pStyle w:val="TOC3"/>
        <w:tabs>
          <w:tab w:val="right" w:leader="dot" w:pos="9354"/>
        </w:tabs>
      </w:pPr>
      <w:hyperlink w:anchor="_Toc15616" w:history="1">
        <w:r>
          <w:rPr>
            <w:rFonts w:ascii="Arial" w:hAnsi="Arial"/>
            <w:i w:val="0"/>
          </w:rPr>
          <w:t xml:space="preserve">3.1.3 </w:t>
        </w:r>
        <w:r>
          <w:rPr>
            <w:rFonts w:hint="eastAsia"/>
          </w:rPr>
          <w:t>category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_Toc15616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7CB178E7" w14:textId="77777777" w:rsidR="00A063FB" w:rsidRDefault="00A063FB">
      <w:pPr>
        <w:pStyle w:val="TOC3"/>
        <w:tabs>
          <w:tab w:val="right" w:leader="dot" w:pos="9354"/>
        </w:tabs>
      </w:pPr>
      <w:hyperlink w:anchor="_Toc19917" w:history="1">
        <w:r>
          <w:rPr>
            <w:rFonts w:ascii="Arial" w:hAnsi="Arial"/>
            <w:i w:val="0"/>
          </w:rPr>
          <w:t xml:space="preserve">3.1.4 </w:t>
        </w:r>
        <w:r>
          <w:rPr>
            <w:rFonts w:hint="eastAsia"/>
          </w:rPr>
          <w:t>goods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_Toc19917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3F784029" w14:textId="77777777" w:rsidR="00A063FB" w:rsidRDefault="00A063FB">
      <w:pPr>
        <w:pStyle w:val="TOC3"/>
        <w:tabs>
          <w:tab w:val="right" w:leader="dot" w:pos="9354"/>
        </w:tabs>
      </w:pPr>
      <w:hyperlink w:anchor="_Toc26267" w:history="1">
        <w:r>
          <w:rPr>
            <w:rFonts w:ascii="Arial" w:hAnsi="Arial"/>
            <w:i w:val="0"/>
          </w:rPr>
          <w:t xml:space="preserve">3.1.5 </w:t>
        </w:r>
        <w:r>
          <w:rPr>
            <w:rFonts w:hint="eastAsia"/>
          </w:rPr>
          <w:t>goods_image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_Toc26267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034243AF" w14:textId="77777777" w:rsidR="00A063FB" w:rsidRDefault="00A063FB">
      <w:pPr>
        <w:pStyle w:val="TOC3"/>
        <w:tabs>
          <w:tab w:val="right" w:leader="dot" w:pos="9354"/>
        </w:tabs>
      </w:pPr>
      <w:hyperlink w:anchor="_Toc10054" w:history="1">
        <w:r>
          <w:rPr>
            <w:rFonts w:ascii="Arial" w:hAnsi="Arial"/>
            <w:i w:val="0"/>
          </w:rPr>
          <w:t xml:space="preserve">3.1.6 </w:t>
        </w:r>
        <w:r>
          <w:rPr>
            <w:rFonts w:hint="eastAsia"/>
          </w:rPr>
          <w:t>favorite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_Toc10054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202B3B6F" w14:textId="77777777" w:rsidR="00A063FB" w:rsidRDefault="00A063FB">
      <w:pPr>
        <w:pStyle w:val="TOC3"/>
        <w:tabs>
          <w:tab w:val="right" w:leader="dot" w:pos="9354"/>
        </w:tabs>
      </w:pPr>
      <w:hyperlink w:anchor="_Toc15858" w:history="1">
        <w:r>
          <w:rPr>
            <w:rFonts w:ascii="Arial" w:hAnsi="Arial"/>
            <w:i w:val="0"/>
          </w:rPr>
          <w:t xml:space="preserve">3.1.7 </w:t>
        </w:r>
        <w:r>
          <w:rPr>
            <w:rFonts w:hint="eastAsia"/>
          </w:rPr>
          <w:t>bargain_offer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_Toc15858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3593E745" w14:textId="77777777" w:rsidR="00A063FB" w:rsidRDefault="00A063FB">
      <w:pPr>
        <w:pStyle w:val="TOC3"/>
        <w:tabs>
          <w:tab w:val="right" w:leader="dot" w:pos="9354"/>
        </w:tabs>
      </w:pPr>
      <w:hyperlink w:anchor="_Toc16916" w:history="1">
        <w:r>
          <w:rPr>
            <w:rFonts w:ascii="Arial" w:hAnsi="Arial"/>
            <w:i w:val="0"/>
          </w:rPr>
          <w:t xml:space="preserve">3.1.8 </w:t>
        </w:r>
        <w:r>
          <w:rPr>
            <w:rFonts w:hint="eastAsia"/>
          </w:rPr>
          <w:t>trade_order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_Toc16916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061C19A9" w14:textId="77777777" w:rsidR="00A063FB" w:rsidRDefault="00A063FB">
      <w:pPr>
        <w:pStyle w:val="TOC3"/>
        <w:tabs>
          <w:tab w:val="right" w:leader="dot" w:pos="9354"/>
        </w:tabs>
      </w:pPr>
      <w:hyperlink w:anchor="_Toc9906" w:history="1">
        <w:r>
          <w:rPr>
            <w:rFonts w:ascii="Arial" w:hAnsi="Arial"/>
            <w:i w:val="0"/>
          </w:rPr>
          <w:t xml:space="preserve">3.1.9 </w:t>
        </w:r>
        <w:r>
          <w:rPr>
            <w:rFonts w:hint="eastAsia"/>
          </w:rPr>
          <w:t>appointment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_Toc9906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7F1128D4" w14:textId="77777777" w:rsidR="00A063FB" w:rsidRDefault="00A063FB">
      <w:pPr>
        <w:pStyle w:val="TOC3"/>
        <w:tabs>
          <w:tab w:val="right" w:leader="dot" w:pos="9354"/>
        </w:tabs>
      </w:pPr>
      <w:hyperlink w:anchor="_Toc2424" w:history="1">
        <w:r>
          <w:rPr>
            <w:rFonts w:ascii="Arial" w:hAnsi="Arial"/>
            <w:i w:val="0"/>
          </w:rPr>
          <w:t xml:space="preserve">3.1.10 </w:t>
        </w:r>
        <w:r>
          <w:rPr>
            <w:rFonts w:hint="eastAsia"/>
          </w:rPr>
          <w:t>chat_session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_Toc2424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5058554F" w14:textId="77777777" w:rsidR="00A063FB" w:rsidRDefault="00A063FB">
      <w:pPr>
        <w:pStyle w:val="TOC3"/>
        <w:tabs>
          <w:tab w:val="right" w:leader="dot" w:pos="9354"/>
        </w:tabs>
      </w:pPr>
      <w:hyperlink w:anchor="_Toc17462" w:history="1">
        <w:r>
          <w:rPr>
            <w:rFonts w:ascii="Arial" w:hAnsi="Arial"/>
            <w:i w:val="0"/>
          </w:rPr>
          <w:t xml:space="preserve">3.1.11 </w:t>
        </w:r>
        <w:r>
          <w:rPr>
            <w:rFonts w:hint="eastAsia"/>
          </w:rPr>
          <w:t>chat_message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_Toc17462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67CDA11F" w14:textId="77777777" w:rsidR="00A063FB" w:rsidRDefault="00A063FB">
      <w:pPr>
        <w:pStyle w:val="TOC3"/>
        <w:tabs>
          <w:tab w:val="right" w:leader="dot" w:pos="9354"/>
        </w:tabs>
      </w:pPr>
      <w:hyperlink w:anchor="_Toc27648" w:history="1">
        <w:r>
          <w:rPr>
            <w:rFonts w:ascii="Arial" w:hAnsi="Arial"/>
            <w:i w:val="0"/>
          </w:rPr>
          <w:t xml:space="preserve">3.1.12 </w:t>
        </w:r>
        <w:r>
          <w:rPr>
            <w:rFonts w:hint="eastAsia"/>
          </w:rPr>
          <w:t>review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_Toc27648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56AB11E7" w14:textId="77777777" w:rsidR="00A063FB" w:rsidRDefault="00A063FB">
      <w:pPr>
        <w:pStyle w:val="TOC3"/>
        <w:tabs>
          <w:tab w:val="right" w:leader="dot" w:pos="9354"/>
        </w:tabs>
      </w:pPr>
      <w:hyperlink w:anchor="_Toc10501" w:history="1">
        <w:r>
          <w:rPr>
            <w:rFonts w:ascii="Arial" w:hAnsi="Arial"/>
            <w:i w:val="0"/>
          </w:rPr>
          <w:t xml:space="preserve">3.1.13 </w:t>
        </w:r>
        <w:r>
          <w:rPr>
            <w:rFonts w:hint="eastAsia"/>
          </w:rPr>
          <w:t>report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_Toc10501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7BDABD7B" w14:textId="77777777" w:rsidR="00A063FB" w:rsidRDefault="00A063FB">
      <w:pPr>
        <w:pStyle w:val="TOC3"/>
        <w:tabs>
          <w:tab w:val="right" w:leader="dot" w:pos="9354"/>
        </w:tabs>
      </w:pPr>
      <w:hyperlink w:anchor="_Toc24445" w:history="1">
        <w:r>
          <w:rPr>
            <w:rFonts w:ascii="Arial" w:hAnsi="Arial"/>
            <w:i w:val="0"/>
          </w:rPr>
          <w:t xml:space="preserve">3.1.14 </w:t>
        </w:r>
        <w:r>
          <w:rPr>
            <w:rFonts w:hint="eastAsia"/>
          </w:rPr>
          <w:t>audit_log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_Toc24445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11A40D79" w14:textId="77777777" w:rsidR="00A063FB" w:rsidRDefault="00A063FB">
      <w:pPr>
        <w:pStyle w:val="TOC3"/>
        <w:tabs>
          <w:tab w:val="right" w:leader="dot" w:pos="9354"/>
        </w:tabs>
      </w:pPr>
      <w:hyperlink w:anchor="_Toc4974" w:history="1">
        <w:r>
          <w:rPr>
            <w:rFonts w:ascii="Arial" w:hAnsi="Arial"/>
            <w:i w:val="0"/>
          </w:rPr>
          <w:t xml:space="preserve">3.1.15 </w:t>
        </w:r>
        <w:r>
          <w:rPr>
            <w:rFonts w:hint="eastAsia"/>
          </w:rPr>
          <w:t>notice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_Toc4974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5DA5A31D" w14:textId="77777777" w:rsidR="00A063FB" w:rsidRDefault="00A063FB">
      <w:pPr>
        <w:pStyle w:val="TOC2"/>
        <w:tabs>
          <w:tab w:val="right" w:leader="dot" w:pos="9354"/>
        </w:tabs>
      </w:pPr>
      <w:hyperlink w:anchor="_Toc20925" w:history="1">
        <w:r>
          <w:rPr>
            <w:rFonts w:ascii="Arial" w:eastAsia="黑体" w:hAnsi="Arial"/>
          </w:rPr>
          <w:t xml:space="preserve">3.2 </w:t>
        </w:r>
        <w:r>
          <w:rPr>
            <w:rFonts w:hint="eastAsia"/>
          </w:rPr>
          <w:t>数据库关系图</w:t>
        </w:r>
        <w:r>
          <w:tab/>
        </w:r>
        <w:r>
          <w:fldChar w:fldCharType="begin"/>
        </w:r>
        <w:r>
          <w:instrText xml:space="preserve"> PAGEREF _Toc20925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366F664E" w14:textId="77777777" w:rsidR="00A063FB" w:rsidRDefault="00A063FB">
      <w:pPr>
        <w:pStyle w:val="TOC1"/>
        <w:tabs>
          <w:tab w:val="clear" w:pos="510"/>
          <w:tab w:val="clear" w:pos="9344"/>
          <w:tab w:val="right" w:leader="dot" w:pos="9354"/>
        </w:tabs>
      </w:pPr>
      <w:hyperlink w:anchor="_Toc10203" w:history="1">
        <w:r>
          <w:rPr>
            <w:rFonts w:ascii="Arial" w:eastAsia="黑体" w:hAnsi="Arial"/>
          </w:rPr>
          <w:t>附录</w:t>
        </w:r>
        <w:r>
          <w:rPr>
            <w:rFonts w:ascii="Arial" w:eastAsia="黑体" w:hAnsi="Arial"/>
          </w:rPr>
          <w:t xml:space="preserve">A. </w:t>
        </w:r>
        <w:r>
          <w:rPr>
            <w:rFonts w:hint="eastAsia"/>
          </w:rPr>
          <w:t>图表索引</w:t>
        </w:r>
        <w:r>
          <w:tab/>
        </w:r>
        <w:r>
          <w:fldChar w:fldCharType="begin"/>
        </w:r>
        <w:r>
          <w:instrText xml:space="preserve"> PAGEREF _Toc10203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6AB47ED9" w14:textId="77777777" w:rsidR="00A063FB" w:rsidRDefault="00000000">
      <w:pPr>
        <w:pStyle w:val="af4"/>
        <w:ind w:firstLineChars="0" w:firstLine="0"/>
        <w:sectPr w:rsidR="00A063FB">
          <w:footerReference w:type="default" r:id="rId9"/>
          <w:pgSz w:w="11906" w:h="16838"/>
          <w:pgMar w:top="1134" w:right="1134" w:bottom="851" w:left="1418" w:header="851" w:footer="851" w:gutter="0"/>
          <w:pgNumType w:fmt="upperRoman" w:start="1"/>
          <w:cols w:space="425"/>
          <w:docGrid w:type="lines" w:linePitch="312"/>
        </w:sectPr>
      </w:pPr>
      <w:r>
        <w:rPr>
          <w:rFonts w:cs="Times New Roman"/>
          <w:bCs/>
          <w:caps/>
        </w:rPr>
        <w:fldChar w:fldCharType="end"/>
      </w:r>
    </w:p>
    <w:p w14:paraId="297333BC" w14:textId="77777777" w:rsidR="00A063FB" w:rsidRDefault="00000000">
      <w:pPr>
        <w:pStyle w:val="1"/>
      </w:pPr>
      <w:bookmarkStart w:id="0" w:name="_Toc31197"/>
      <w:r>
        <w:rPr>
          <w:rFonts w:hint="eastAsia"/>
        </w:rPr>
        <w:lastRenderedPageBreak/>
        <w:t>校园二手交易系统数据需求</w:t>
      </w:r>
      <w:bookmarkEnd w:id="0"/>
    </w:p>
    <w:p w14:paraId="43947229" w14:textId="77777777" w:rsidR="00A063FB" w:rsidRDefault="00000000">
      <w:pPr>
        <w:pStyle w:val="af4"/>
        <w:ind w:firstLine="420"/>
      </w:pPr>
      <w:r>
        <w:rPr>
          <w:rFonts w:hint="eastAsia"/>
        </w:rPr>
        <w:t>本系统为“校园二手交易平台”，旨在构建一个从用户实名认证、商品发布审核、前台搜索浏览、议价私聊、下单锁定、预约面交、确认完成到双方评价与举报处理的完整交易闭环。系统需持久化存储用户身份、商品信息、交易订单、履约记录、沟通消息、评价举报及后台审计等数据。</w:t>
      </w:r>
    </w:p>
    <w:p w14:paraId="30EC77F2" w14:textId="77777777" w:rsidR="00A063FB" w:rsidRDefault="00000000">
      <w:pPr>
        <w:pStyle w:val="2"/>
      </w:pPr>
      <w:bookmarkStart w:id="1" w:name="_Toc15528"/>
      <w:r>
        <w:rPr>
          <w:rFonts w:hint="eastAsia"/>
        </w:rPr>
        <w:t>功能数据需求</w:t>
      </w:r>
      <w:bookmarkEnd w:id="1"/>
    </w:p>
    <w:tbl>
      <w:tblPr>
        <w:tblW w:w="95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4"/>
        <w:gridCol w:w="3012"/>
        <w:gridCol w:w="5674"/>
      </w:tblGrid>
      <w:tr w:rsidR="00A063FB" w14:paraId="06843C18" w14:textId="77777777">
        <w:trPr>
          <w:tblHeader/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AC24BB6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功能编号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ADF8C4B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功能点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D15C06F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数据需求</w:t>
            </w:r>
          </w:p>
        </w:tc>
      </w:tr>
      <w:tr w:rsidR="00A063FB" w14:paraId="2A1D7B9F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A020910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F01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B2261F5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用户注册与登录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114E838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存储用户账号、密码（MD5）、角色、状态</w:t>
            </w:r>
          </w:p>
        </w:tc>
      </w:tr>
      <w:tr w:rsidR="00A063FB" w14:paraId="0235251F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81C3CFB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F02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E5C4830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学号实名认证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54A65EE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存储学号、姓名、学院、认证状态，与用户1:1关联</w:t>
            </w:r>
          </w:p>
        </w:tc>
      </w:tr>
      <w:tr w:rsidR="00A063FB" w14:paraId="4A138E28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BDDB894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F03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3FEE6F4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修改个人资料与头像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4EED94F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维护昵称、联系方式、头像URL</w:t>
            </w:r>
          </w:p>
        </w:tc>
      </w:tr>
      <w:tr w:rsidR="00A063FB" w14:paraId="557F99CC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B4161EE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F04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56D9A7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发布商品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CE8AE9E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写入商品信息、图片，校验认证状态，商品置为“待审核”</w:t>
            </w:r>
          </w:p>
        </w:tc>
      </w:tr>
      <w:tr w:rsidR="00A063FB" w14:paraId="11B36AF8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B3BFC01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F05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73F847C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编辑商品/重新上架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ACA65E3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更新商品信息并重新提交审核</w:t>
            </w:r>
          </w:p>
        </w:tc>
      </w:tr>
      <w:tr w:rsidR="00A063FB" w14:paraId="249CA96B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B1B53BC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F06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2680A25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商品下架/售罄处理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C5A05C7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更新商品状态（主动下架或交易完成自动售罄）</w:t>
            </w:r>
          </w:p>
        </w:tc>
      </w:tr>
      <w:tr w:rsidR="00A063FB" w14:paraId="3398F8F0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1C26BE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F07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8071BB1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管理员审核商品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3BE38E2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更新商品审核状态，记录审核日志</w:t>
            </w:r>
          </w:p>
        </w:tc>
      </w:tr>
      <w:tr w:rsidR="00A063FB" w14:paraId="7172032B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E92E9EE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F08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52501AA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分类检索与关键词搜索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7BDA50E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按分类、标题、描述查询商品</w:t>
            </w:r>
          </w:p>
        </w:tc>
      </w:tr>
      <w:tr w:rsidR="00A063FB" w14:paraId="7768F8F2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DF076D7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F09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D0BF770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价格/发布时间/成色排序筛选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F205BA7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前台列表条件过滤与排序</w:t>
            </w:r>
          </w:p>
        </w:tc>
      </w:tr>
      <w:tr w:rsidR="00A063FB" w14:paraId="79C72652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1234F9B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F10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2B1B22C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收藏商品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0CF2B0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存储用户与商品的收藏关系（N:M）</w:t>
            </w:r>
          </w:p>
        </w:tc>
      </w:tr>
      <w:tr w:rsidR="00A063FB" w14:paraId="110A2FB6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8161691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F11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26C9F67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浏览记录/热度统计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C2C0D62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记录商品浏览次数</w:t>
            </w:r>
          </w:p>
        </w:tc>
      </w:tr>
      <w:tr w:rsidR="00A063FB" w14:paraId="4FFDB1B4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ED51B0E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F12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07BBBEE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发起议价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5E57D1F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存储买家出价记录与议价状态</w:t>
            </w:r>
          </w:p>
        </w:tc>
      </w:tr>
      <w:tr w:rsidR="00A063FB" w14:paraId="4B1E7C08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2971D02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F13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A40AEAC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卖家接受/拒绝/还价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E79A0E6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更新议价状态，接受后成交价可写入订单</w:t>
            </w:r>
          </w:p>
        </w:tc>
      </w:tr>
      <w:tr w:rsidR="00A063FB" w14:paraId="3B724BC1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B892F12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F14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8DFC286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商品私信沟通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B364143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存储会话与聊天消息</w:t>
            </w:r>
          </w:p>
        </w:tc>
      </w:tr>
      <w:tr w:rsidR="00A063FB" w14:paraId="51917128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AD10F98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F15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15003F3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生成交易订单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5B450ED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写入订单，关联买家、卖家、商品、成交价</w:t>
            </w:r>
          </w:p>
        </w:tc>
      </w:tr>
      <w:tr w:rsidR="00A063FB" w14:paraId="0E4ECC95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3AEFC4C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F16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B11D79B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同一商品有效订单锁定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6895A01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下单时锁定商品，防止重复成交（业务逻辑约束）</w:t>
            </w:r>
          </w:p>
        </w:tc>
      </w:tr>
      <w:tr w:rsidR="00A063FB" w14:paraId="593B36E0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0B191E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F17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4CF5516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取消订单并释放商品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10007E1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取消后恢复商品状态</w:t>
            </w:r>
          </w:p>
        </w:tc>
      </w:tr>
      <w:tr w:rsidR="00A063FB" w14:paraId="151D7A1F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FB51E0B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F18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24E70B2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预约面交时间地点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4661A9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存储面交预约信息，含确认码</w:t>
            </w:r>
          </w:p>
        </w:tc>
      </w:tr>
      <w:tr w:rsidR="00A063FB" w14:paraId="35C887E9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6E2B60E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F19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26EF2CD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面交确认码核销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56599C2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核验确认码，更新预约状态</w:t>
            </w:r>
          </w:p>
        </w:tc>
      </w:tr>
      <w:tr w:rsidR="00A063FB" w14:paraId="66F7814C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912C6B7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F20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05E48DA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确认交易完成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C1D9C07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更新订单状态为已完成、商品状态为已售出</w:t>
            </w:r>
          </w:p>
        </w:tc>
      </w:tr>
      <w:tr w:rsidR="00A063FB" w14:paraId="12586E94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02828C3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F21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FB086BF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双方互评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22E3949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存储评价记录，约束已完成订单且一方只能评一次</w:t>
            </w:r>
          </w:p>
        </w:tc>
      </w:tr>
      <w:tr w:rsidR="00A063FB" w14:paraId="2295DA27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596DB10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F22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75ED099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举报商品/用户/订单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B756AFA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存储举报信息，关联被举报对象</w:t>
            </w:r>
          </w:p>
        </w:tc>
      </w:tr>
      <w:tr w:rsidR="00A063FB" w14:paraId="3CDB6A92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9DEE222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F23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69615A2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管理员处理举报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6C8B52D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更新举报状态，记录处理日志，可下架商品/封禁用户</w:t>
            </w:r>
          </w:p>
        </w:tc>
      </w:tr>
      <w:tr w:rsidR="00A063FB" w14:paraId="500D9C7E" w14:textId="77777777">
        <w:trPr>
          <w:jc w:val="center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8943A1B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F24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985FA31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后台公告发布与数据统计</w:t>
            </w:r>
          </w:p>
        </w:tc>
        <w:tc>
          <w:tcPr>
            <w:tcW w:w="5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3DC2895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存储系统公告，支持交易量、用户数等统计查询</w:t>
            </w:r>
          </w:p>
        </w:tc>
      </w:tr>
    </w:tbl>
    <w:p w14:paraId="353968BD" w14:textId="77777777" w:rsidR="00A063FB" w:rsidRDefault="00A063FB">
      <w:pPr>
        <w:pStyle w:val="af4"/>
        <w:ind w:firstLineChars="0" w:firstLine="0"/>
      </w:pPr>
    </w:p>
    <w:p w14:paraId="7673E1C4" w14:textId="77777777" w:rsidR="00A063FB" w:rsidRDefault="00000000">
      <w:pPr>
        <w:pStyle w:val="2"/>
      </w:pPr>
      <w:bookmarkStart w:id="2" w:name="_Toc10412"/>
      <w:bookmarkStart w:id="3" w:name="_Toc153186083"/>
      <w:bookmarkStart w:id="4" w:name="_Toc153176986"/>
      <w:bookmarkStart w:id="5" w:name="_Toc155321571"/>
      <w:r>
        <w:rPr>
          <w:rFonts w:hint="eastAsia"/>
        </w:rPr>
        <w:t>数据流转概述</w:t>
      </w:r>
      <w:bookmarkEnd w:id="2"/>
    </w:p>
    <w:p w14:paraId="56A90481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核心数据流：</w:t>
      </w:r>
    </w:p>
    <w:p w14:paraId="2D1E9CB6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用户注册认证 → 卖家发布商品 → 管理员审核 → 商品进入广场 → 买家搜索/收藏/议价/私聊 → 下单锁定商品 → 预约面交 → 确认码核销 → 交易完成 → 双方互评。</w:t>
      </w:r>
    </w:p>
    <w:p w14:paraId="0A6EAF6A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如有争议可举报，管理员处理后记录日志。全程由15张核心表支撑数据持久化。</w:t>
      </w:r>
    </w:p>
    <w:p w14:paraId="534C18F3" w14:textId="77777777" w:rsidR="00A063FB" w:rsidRDefault="00000000">
      <w:pPr>
        <w:pStyle w:val="2"/>
      </w:pPr>
      <w:bookmarkStart w:id="6" w:name="_Toc14373"/>
      <w:r>
        <w:rPr>
          <w:rFonts w:hint="eastAsia"/>
        </w:rPr>
        <w:lastRenderedPageBreak/>
        <w:t>组织结构</w:t>
      </w:r>
      <w:bookmarkEnd w:id="3"/>
      <w:bookmarkEnd w:id="4"/>
      <w:bookmarkEnd w:id="5"/>
      <w:bookmarkEnd w:id="6"/>
    </w:p>
    <w:p w14:paraId="2965F8E5" w14:textId="77777777" w:rsidR="00A063FB" w:rsidRDefault="00000000">
      <w:pPr>
        <w:pStyle w:val="af4"/>
        <w:ind w:firstLine="420"/>
      </w:pPr>
      <w:r>
        <w:rPr>
          <w:rFonts w:hint="eastAsia"/>
        </w:rPr>
        <w:t>第一章：系统数据需求，列出各功能的数据需求与整体数据流转。</w:t>
      </w:r>
    </w:p>
    <w:p w14:paraId="480A4222" w14:textId="77777777" w:rsidR="00A063FB" w:rsidRDefault="00000000">
      <w:pPr>
        <w:pStyle w:val="af4"/>
        <w:ind w:firstLine="420"/>
      </w:pPr>
      <w:r>
        <w:rPr>
          <w:rFonts w:hint="eastAsia"/>
        </w:rPr>
        <w:t>第二章：概念设计，包含总体</w:t>
      </w:r>
      <w:r>
        <w:rPr>
          <w:rFonts w:hint="eastAsia"/>
        </w:rPr>
        <w:t>E-R</w:t>
      </w:r>
      <w:r>
        <w:rPr>
          <w:rFonts w:hint="eastAsia"/>
        </w:rPr>
        <w:t>图和分模块</w:t>
      </w:r>
      <w:r>
        <w:rPr>
          <w:rFonts w:hint="eastAsia"/>
        </w:rPr>
        <w:t>E-R</w:t>
      </w:r>
      <w:r>
        <w:rPr>
          <w:rFonts w:hint="eastAsia"/>
        </w:rPr>
        <w:t>图，实体、联系、属性均使用中文。</w:t>
      </w:r>
    </w:p>
    <w:p w14:paraId="4C97DD21" w14:textId="77777777" w:rsidR="00A063FB" w:rsidRDefault="00000000">
      <w:pPr>
        <w:pStyle w:val="af4"/>
        <w:ind w:firstLine="420"/>
      </w:pPr>
      <w:r>
        <w:rPr>
          <w:rFonts w:hint="eastAsia"/>
        </w:rPr>
        <w:t>第三章：逻辑设计，包含全部</w:t>
      </w:r>
      <w:r>
        <w:rPr>
          <w:rFonts w:hint="eastAsia"/>
        </w:rPr>
        <w:t>15</w:t>
      </w:r>
      <w:r>
        <w:rPr>
          <w:rFonts w:hint="eastAsia"/>
        </w:rPr>
        <w:t>张表的详细字段设计及数据库关系图。</w:t>
      </w:r>
    </w:p>
    <w:p w14:paraId="790B1F77" w14:textId="77777777" w:rsidR="00A063FB" w:rsidRDefault="00000000">
      <w:pPr>
        <w:pStyle w:val="af4"/>
        <w:ind w:firstLine="420"/>
      </w:pPr>
      <w:r>
        <w:rPr>
          <w:rFonts w:hint="eastAsia"/>
        </w:rPr>
        <w:t>附录</w:t>
      </w:r>
      <w:r>
        <w:rPr>
          <w:rFonts w:hint="eastAsia"/>
        </w:rPr>
        <w:t>A</w:t>
      </w:r>
      <w:r>
        <w:rPr>
          <w:rFonts w:hint="eastAsia"/>
        </w:rPr>
        <w:t>：本文档的图表索引。</w:t>
      </w:r>
    </w:p>
    <w:p w14:paraId="3AC30853" w14:textId="77777777" w:rsidR="00A063FB" w:rsidRDefault="00000000">
      <w:pPr>
        <w:pStyle w:val="1"/>
      </w:pPr>
      <w:bookmarkStart w:id="7" w:name="_Toc32033"/>
      <w:r>
        <w:rPr>
          <w:rFonts w:hint="eastAsia"/>
        </w:rPr>
        <w:lastRenderedPageBreak/>
        <w:t>概念设计</w:t>
      </w:r>
      <w:bookmarkEnd w:id="7"/>
    </w:p>
    <w:p w14:paraId="672327CD" w14:textId="77777777" w:rsidR="00A063FB" w:rsidRDefault="00000000">
      <w:pPr>
        <w:pStyle w:val="af4"/>
        <w:ind w:firstLine="420"/>
      </w:pPr>
      <w:r>
        <w:rPr>
          <w:rFonts w:hint="eastAsia"/>
        </w:rPr>
        <w:t>本系统共抽象出</w:t>
      </w:r>
      <w:r>
        <w:rPr>
          <w:rFonts w:hint="eastAsia"/>
        </w:rPr>
        <w:t>15</w:t>
      </w:r>
      <w:r>
        <w:rPr>
          <w:rFonts w:hint="eastAsia"/>
        </w:rPr>
        <w:t>个核心实体，涵盖用户身份、商品管理、交易履约、沟通评价、举报审计五大领域。实体间联系包括一对一、一对多、多对多三种类型。以下分别从总体和各模块视角，用文字和</w:t>
      </w:r>
      <w:r>
        <w:rPr>
          <w:rFonts w:hint="eastAsia"/>
        </w:rPr>
        <w:t xml:space="preserve">E-R </w:t>
      </w:r>
      <w:r>
        <w:rPr>
          <w:rFonts w:hint="eastAsia"/>
        </w:rPr>
        <w:t>图进行详细说明。</w:t>
      </w:r>
    </w:p>
    <w:p w14:paraId="4ABAC089" w14:textId="77777777" w:rsidR="00A063FB" w:rsidRDefault="00000000">
      <w:pPr>
        <w:pStyle w:val="2"/>
      </w:pPr>
      <w:bookmarkStart w:id="8" w:name="_Toc18981"/>
      <w:r>
        <w:rPr>
          <w:rFonts w:hint="eastAsia"/>
        </w:rPr>
        <w:t>总体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8"/>
    </w:p>
    <w:p w14:paraId="7979122C" w14:textId="77777777" w:rsidR="00A063FB" w:rsidRDefault="00000000">
      <w:pPr>
        <w:pStyle w:val="af4"/>
        <w:ind w:firstLine="420"/>
      </w:pPr>
      <w:r>
        <w:rPr>
          <w:rFonts w:hint="eastAsia"/>
        </w:rPr>
        <w:t>下图为整个校园二手交易平台的总体</w:t>
      </w:r>
      <w:r>
        <w:rPr>
          <w:rFonts w:hint="eastAsia"/>
        </w:rPr>
        <w:t xml:space="preserve"> E-R </w:t>
      </w:r>
      <w:r>
        <w:rPr>
          <w:rFonts w:hint="eastAsia"/>
        </w:rPr>
        <w:t>图，展示了</w:t>
      </w:r>
      <w:r>
        <w:rPr>
          <w:rFonts w:hint="eastAsia"/>
        </w:rPr>
        <w:t>15</w:t>
      </w:r>
      <w:r>
        <w:rPr>
          <w:rFonts w:hint="eastAsia"/>
        </w:rPr>
        <w:t>个实体及其之间的联系全貌。</w:t>
      </w:r>
    </w:p>
    <w:p w14:paraId="34BB09FC" w14:textId="77777777" w:rsidR="00A063FB" w:rsidRDefault="00000000">
      <w:pPr>
        <w:pStyle w:val="af4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114300" distR="114300" wp14:anchorId="62F8152E" wp14:editId="62517893">
            <wp:extent cx="5930265" cy="2141220"/>
            <wp:effectExtent l="0" t="0" r="635" b="5080"/>
            <wp:docPr id="1" name="图片 4" descr="图 2‑1 总体 E-R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图 2‑1 总体 E-R 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AE6E3" w14:textId="77777777" w:rsidR="00A063FB" w:rsidRDefault="00000000">
      <w:pPr>
        <w:pStyle w:val="a5"/>
        <w:jc w:val="center"/>
        <w:rPr>
          <w:rFonts w:eastAsia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bookmarkStart w:id="9" w:name="_Toc32761"/>
      <w:r>
        <w:rPr>
          <w:rFonts w:hint="eastAsia"/>
        </w:rPr>
        <w:t xml:space="preserve"> </w:t>
      </w:r>
      <w:r>
        <w:rPr>
          <w:rFonts w:hint="eastAsia"/>
        </w:rPr>
        <w:t>总体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9"/>
    </w:p>
    <w:p w14:paraId="33F839E1" w14:textId="77777777" w:rsidR="00A063FB" w:rsidRDefault="00000000">
      <w:pPr>
        <w:numPr>
          <w:ilvl w:val="0"/>
          <w:numId w:val="4"/>
        </w:numPr>
      </w:pPr>
      <w:r>
        <w:rPr>
          <w:rFonts w:hint="eastAsia"/>
          <w:b/>
          <w:bCs/>
          <w:sz w:val="21"/>
          <w:szCs w:val="21"/>
        </w:rPr>
        <w:t>实体说明</w:t>
      </w:r>
    </w:p>
    <w:tbl>
      <w:tblPr>
        <w:tblW w:w="95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"/>
        <w:gridCol w:w="8495"/>
      </w:tblGrid>
      <w:tr w:rsidR="00A063FB" w14:paraId="2F4F70AA" w14:textId="77777777">
        <w:trPr>
          <w:tblHeader/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4D1350B" w14:textId="77777777" w:rsidR="00A063FB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实体名</w:t>
            </w:r>
          </w:p>
        </w:tc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8ECCBB2" w14:textId="77777777" w:rsidR="00A063FB" w:rsidRDefault="00000000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存储信息</w:t>
            </w:r>
          </w:p>
        </w:tc>
      </w:tr>
      <w:tr w:rsidR="00A063FB" w14:paraId="60543DCD" w14:textId="77777777">
        <w:trPr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5A1ED1F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用户</w:t>
            </w:r>
          </w:p>
        </w:tc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127D0E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账号基础信息：用户名、密码（MD5加密）、昵称、头像URL、手机号、邮箱、角色（买家/卖家/管理员）、账号状态（正常/封禁）、信用分、注册时间</w:t>
            </w:r>
          </w:p>
        </w:tc>
      </w:tr>
      <w:tr w:rsidR="00A063FB" w14:paraId="5430662E" w14:textId="77777777">
        <w:trPr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AD3D8C3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学生认证</w:t>
            </w:r>
          </w:p>
        </w:tc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C2F788C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实名认证信息：学号、真实姓名、学院、认证状态（待审核/通过/驳回）、认证时间</w:t>
            </w:r>
          </w:p>
        </w:tc>
      </w:tr>
      <w:tr w:rsidR="00A063FB" w14:paraId="2CA4F175" w14:textId="77777777">
        <w:trPr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FCCCBF3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商品分类</w:t>
            </w:r>
          </w:p>
        </w:tc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EB90FEE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商品分类信息：分类名称、父分类ID（支持多级分类）、排序序号</w:t>
            </w:r>
          </w:p>
        </w:tc>
      </w:tr>
      <w:tr w:rsidR="00A063FB" w14:paraId="05D0C84B" w14:textId="77777777">
        <w:trPr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ECFE0B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商品</w:t>
            </w:r>
          </w:p>
        </w:tc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7ED4DD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商品核心信息：标题、描述、标价、成色、商品状态（待审核/已审核/已驳回/已锁定/已售出/已下架）、浏览次数、发布时间</w:t>
            </w:r>
          </w:p>
        </w:tc>
      </w:tr>
      <w:tr w:rsidR="00A063FB" w14:paraId="678C32B7" w14:textId="77777777">
        <w:trPr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5A090C8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商品图片</w:t>
            </w:r>
          </w:p>
        </w:tc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BDF109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商品附属图片：图片URL、排序序号</w:t>
            </w:r>
          </w:p>
        </w:tc>
      </w:tr>
      <w:tr w:rsidR="00A063FB" w14:paraId="2DDDEA15" w14:textId="77777777">
        <w:trPr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88289C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收藏</w:t>
            </w:r>
          </w:p>
        </w:tc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2ED1F7E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用户与商品之间的收藏关联，记录收藏时间</w:t>
            </w:r>
          </w:p>
        </w:tc>
      </w:tr>
      <w:tr w:rsidR="00A063FB" w14:paraId="5A27051B" w14:textId="77777777">
        <w:trPr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56A0225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议价</w:t>
            </w:r>
          </w:p>
        </w:tc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EE1091A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买家的出价记录：出价金额、卖家处理结果（待处理/接受/拒绝/还价）、卖家还价金额、议价状态（激活中/已接受/已拒绝/已关闭）</w:t>
            </w:r>
          </w:p>
        </w:tc>
      </w:tr>
      <w:tr w:rsidR="00A063FB" w14:paraId="2CBBCB42" w14:textId="77777777">
        <w:trPr>
          <w:trHeight w:val="274"/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5FBD4C5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订单</w:t>
            </w:r>
          </w:p>
        </w:tc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91E5BF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交易订单核心信息：成交价、订单状态（待面交/面交中/已完成/已取消）、下单时间</w:t>
            </w:r>
          </w:p>
        </w:tc>
      </w:tr>
      <w:tr w:rsidR="00A063FB" w14:paraId="5CEF0512" w14:textId="77777777">
        <w:trPr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B716E5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面交预约</w:t>
            </w:r>
          </w:p>
        </w:tc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9A36890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线下面交信息：约定时间、约定地点、确认码、预约状态（待确认/已确认/已完成/已取消）</w:t>
            </w:r>
          </w:p>
        </w:tc>
      </w:tr>
      <w:tr w:rsidR="00A063FB" w14:paraId="0F0B8D8E" w14:textId="77777777">
        <w:trPr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8A27C8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会话</w:t>
            </w:r>
          </w:p>
        </w:tc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90EE1C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买卖双方围绕某件商品的私聊会话</w:t>
            </w:r>
          </w:p>
        </w:tc>
      </w:tr>
      <w:tr w:rsidR="00A063FB" w14:paraId="55A0C6C6" w14:textId="77777777">
        <w:trPr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9422AE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消息</w:t>
            </w:r>
          </w:p>
        </w:tc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A756B44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聊天消息内容：发送者、消息正文、已读状态、发送时间</w:t>
            </w:r>
          </w:p>
        </w:tc>
      </w:tr>
      <w:tr w:rsidR="00A063FB" w14:paraId="4006053B" w14:textId="77777777">
        <w:trPr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3F6872E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评价</w:t>
            </w:r>
          </w:p>
        </w:tc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3AC9CB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交易完成后的评价：评分（1~5分）、评价内容</w:t>
            </w:r>
          </w:p>
        </w:tc>
      </w:tr>
      <w:tr w:rsidR="00A063FB" w14:paraId="49E57F27" w14:textId="77777777">
        <w:trPr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2038AF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举报</w:t>
            </w:r>
          </w:p>
        </w:tc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CF6FA1A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违规举报信息：举报类型（商品/用户/订单）、被举报对象ID、举报原因、举报状态（待处理/处理中/已处理/已驳回）</w:t>
            </w:r>
          </w:p>
        </w:tc>
      </w:tr>
      <w:tr w:rsidR="00A063FB" w14:paraId="2E3148F5" w14:textId="77777777">
        <w:trPr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44BCE7E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审核日志</w:t>
            </w:r>
          </w:p>
        </w:tc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B3D6AA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管理员后台操作记录：审核类型、目标ID、处理动作、处理结果、备注</w:t>
            </w:r>
          </w:p>
        </w:tc>
      </w:tr>
      <w:tr w:rsidR="00A063FB" w14:paraId="1325B6C8" w14:textId="77777777">
        <w:trPr>
          <w:jc w:val="center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3C8B326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公告</w:t>
            </w:r>
          </w:p>
        </w:tc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58D91F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系统公告：标题、内容、公告类型（系统/交易/违规）、发布时间</w:t>
            </w:r>
          </w:p>
        </w:tc>
      </w:tr>
    </w:tbl>
    <w:p w14:paraId="28E1C869" w14:textId="77777777" w:rsidR="00A063FB" w:rsidRDefault="00A063FB"/>
    <w:p w14:paraId="78D22EFF" w14:textId="77777777" w:rsidR="00A063FB" w:rsidRDefault="00A063FB">
      <w:pPr>
        <w:ind w:firstLineChars="200" w:firstLine="420"/>
        <w:rPr>
          <w:sz w:val="21"/>
          <w:szCs w:val="21"/>
        </w:rPr>
      </w:pPr>
    </w:p>
    <w:p w14:paraId="3261D816" w14:textId="77777777" w:rsidR="00A063FB" w:rsidRDefault="00000000">
      <w:pPr>
        <w:numPr>
          <w:ilvl w:val="0"/>
          <w:numId w:val="4"/>
        </w:numPr>
      </w:pPr>
      <w:r>
        <w:rPr>
          <w:rFonts w:hint="eastAsia"/>
          <w:b/>
          <w:bCs/>
          <w:sz w:val="21"/>
          <w:szCs w:val="21"/>
        </w:rPr>
        <w:lastRenderedPageBreak/>
        <w:t>联系说明</w:t>
      </w:r>
    </w:p>
    <w:tbl>
      <w:tblPr>
        <w:tblW w:w="95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8"/>
        <w:gridCol w:w="1965"/>
        <w:gridCol w:w="848"/>
        <w:gridCol w:w="5689"/>
      </w:tblGrid>
      <w:tr w:rsidR="00A063FB" w14:paraId="103C397C" w14:textId="77777777">
        <w:trPr>
          <w:tblHeader/>
          <w:jc w:val="center"/>
        </w:trPr>
        <w:tc>
          <w:tcPr>
            <w:tcW w:w="1068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EAB89BF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b/>
                <w:sz w:val="21"/>
                <w:szCs w:val="21"/>
              </w:rPr>
            </w:pPr>
            <w:r>
              <w:rPr>
                <w:rFonts w:hAnsi="宋体" w:cs="宋体" w:hint="eastAsia"/>
                <w:b/>
                <w:sz w:val="21"/>
                <w:szCs w:val="21"/>
              </w:rPr>
              <w:t>联系名称</w:t>
            </w:r>
          </w:p>
        </w:tc>
        <w:tc>
          <w:tcPr>
            <w:tcW w:w="1965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5D068B6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b/>
                <w:sz w:val="21"/>
                <w:szCs w:val="21"/>
              </w:rPr>
            </w:pPr>
            <w:r>
              <w:rPr>
                <w:rFonts w:hAnsi="宋体" w:cs="宋体" w:hint="eastAsia"/>
                <w:b/>
                <w:sz w:val="21"/>
                <w:szCs w:val="21"/>
              </w:rPr>
              <w:t>参与实体</w:t>
            </w:r>
          </w:p>
        </w:tc>
        <w:tc>
          <w:tcPr>
            <w:tcW w:w="848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74DDF90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b/>
                <w:sz w:val="21"/>
                <w:szCs w:val="21"/>
              </w:rPr>
            </w:pPr>
            <w:r>
              <w:rPr>
                <w:rFonts w:hAnsi="宋体" w:cs="宋体" w:hint="eastAsia"/>
                <w:b/>
                <w:sz w:val="21"/>
                <w:szCs w:val="21"/>
              </w:rPr>
              <w:t>联系类型</w:t>
            </w:r>
          </w:p>
        </w:tc>
        <w:tc>
          <w:tcPr>
            <w:tcW w:w="5689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1868229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b/>
                <w:sz w:val="21"/>
                <w:szCs w:val="21"/>
              </w:rPr>
            </w:pPr>
            <w:r>
              <w:rPr>
                <w:rFonts w:hAnsi="宋体" w:cs="宋体" w:hint="eastAsia"/>
                <w:b/>
                <w:sz w:val="21"/>
                <w:szCs w:val="21"/>
              </w:rPr>
              <w:t>说明</w:t>
            </w:r>
          </w:p>
        </w:tc>
      </w:tr>
      <w:tr w:rsidR="00A063FB" w14:paraId="2CD39202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7614AC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认证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A040763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用户→学生认证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79C595F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1:1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1D8DBD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一个用户最多拥有一份认证记录，一份认证记录必须归属一个用户。</w:t>
            </w:r>
          </w:p>
        </w:tc>
      </w:tr>
      <w:tr w:rsidR="00A063FB" w14:paraId="1C83024D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B95246D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发布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3A3514D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用户→商品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B72B970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B40B596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一个用户可以发布多件商品，一件商品只能由一个卖家发布。</w:t>
            </w:r>
          </w:p>
        </w:tc>
      </w:tr>
      <w:tr w:rsidR="00A063FB" w14:paraId="45B0BE76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8FC1066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收藏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90DFD63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用户→商品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BE7AC3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M:N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E783C5E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一个用户可以收藏多件商品，一件商品可以被多个用户收藏。通过“收藏”关联实体实现。</w:t>
            </w:r>
          </w:p>
        </w:tc>
      </w:tr>
      <w:tr w:rsidR="00A063FB" w14:paraId="042F4A17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8878651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分类归属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23895E8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商品分类→商品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FDBE63B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21C5680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一个分类下可以有多个商品，一件商品归属于一个分类。</w:t>
            </w:r>
          </w:p>
        </w:tc>
      </w:tr>
      <w:tr w:rsidR="00A063FB" w14:paraId="7EE308DE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53A02D0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包含图片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D8AB0B7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商品→商品图片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CAA3D71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A03CD2C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一件商品可以上传多张图片，一张图片必属于某件商品。</w:t>
            </w:r>
          </w:p>
        </w:tc>
      </w:tr>
      <w:tr w:rsidR="00A063FB" w14:paraId="13C76C08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D81E76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发起议价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C1591C7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用户→议价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2862AE7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028AED1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一个买家可以对多件商品发起多次议价。</w:t>
            </w:r>
          </w:p>
        </w:tc>
      </w:tr>
      <w:tr w:rsidR="00A063FB" w14:paraId="0EAF35A5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4883C28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被议价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78AEC9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商品→议价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5D63036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5043D45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同一件商品可以收到多条议价记录。</w:t>
            </w:r>
          </w:p>
        </w:tc>
      </w:tr>
      <w:tr w:rsidR="00A063FB" w14:paraId="4C5B5BD4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2A9A98B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下达订单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DA38F2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商品→订单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BC79B11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394BE75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一件商品可能产生多次交易订单（含历史订单）。业务逻辑上，同一时刻只有一条有效订单。</w:t>
            </w:r>
          </w:p>
        </w:tc>
      </w:tr>
      <w:tr w:rsidR="00A063FB" w14:paraId="37B68919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7DEBF3C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购买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75B5E3A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用户→订单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73AB375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20367EB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一个用户作为买家可以下达多笔订单。</w:t>
            </w:r>
          </w:p>
        </w:tc>
      </w:tr>
      <w:tr w:rsidR="00A063FB" w14:paraId="2A33F8CC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B65F0B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售出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F691678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用户→订单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D8FBB9C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E1D0420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一个用户作为卖家可以卖出多笔订单。</w:t>
            </w:r>
          </w:p>
        </w:tc>
      </w:tr>
      <w:tr w:rsidR="00A063FB" w14:paraId="6A02F8F6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6DC744A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预约面交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2660DFA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订单→面交预约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0331A84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1:1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38D2CF8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一笔订单对应一次面交预约，一次预约只关联一笔订单。</w:t>
            </w:r>
          </w:p>
        </w:tc>
      </w:tr>
      <w:tr w:rsidR="00A063FB" w14:paraId="0C621AF9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F15F187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产生评价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7DF7AB2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订单→评价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372D069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6B22C80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一笔已完成的订单最多可产生两条评价（买家评卖家、卖家评买家）。</w:t>
            </w:r>
          </w:p>
        </w:tc>
      </w:tr>
      <w:tr w:rsidR="00A063FB" w14:paraId="42148B09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AB16839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评价他人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2F81B29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用户→评价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336E689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36EC4F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一个用户可以对多笔订单给出评价。</w:t>
            </w:r>
          </w:p>
        </w:tc>
      </w:tr>
      <w:tr w:rsidR="00A063FB" w14:paraId="745A27AE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926A72C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被评价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AE800BA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用户→评价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70ACD2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A2D88C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一个用户可以被多笔订单的另一方评价。</w:t>
            </w:r>
          </w:p>
        </w:tc>
      </w:tr>
      <w:tr w:rsidR="00A063FB" w14:paraId="449D4EF0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B14096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发起举报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807966E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用户→举报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22CEED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069598D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一个用户可以提交多条举报。</w:t>
            </w:r>
          </w:p>
        </w:tc>
      </w:tr>
      <w:tr w:rsidR="00A063FB" w14:paraId="26AFC818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1EA296C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被举报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440513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用户/商品/订单→举报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F8398E0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8C7D4E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举报可以针对用户、商品或订单。通过被举报对象ID多态关联。</w:t>
            </w:r>
          </w:p>
        </w:tc>
      </w:tr>
      <w:tr w:rsidR="00A063FB" w14:paraId="7CBADA75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9C0162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创建会话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BEDDD13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商品→会话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F46FEE4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1AD3443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围绕一件商品可以产生多个会话。</w:t>
            </w:r>
          </w:p>
        </w:tc>
      </w:tr>
      <w:tr w:rsidR="00A063FB" w14:paraId="469D753E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75BBED4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参与会话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5B49C77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用户→会话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CE345B6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5F65812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一个用户可参与多个会话（作为买家或卖家）。</w:t>
            </w:r>
          </w:p>
        </w:tc>
      </w:tr>
      <w:tr w:rsidR="00A063FB" w14:paraId="64A3F3B4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1A7A909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包含消息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0C8C1F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会话→消息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685089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E6785A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一个会话下包含多条消息。</w:t>
            </w:r>
          </w:p>
        </w:tc>
      </w:tr>
      <w:tr w:rsidR="00A063FB" w14:paraId="5BB23A98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0C92686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发送消息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FD785E5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用户→消息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A388A45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61D4378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一个用户可以在不同会话中发送多条消息。</w:t>
            </w:r>
          </w:p>
        </w:tc>
      </w:tr>
      <w:tr w:rsidR="00A063FB" w14:paraId="6FE20115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F7EB78D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执行审核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B54905D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用户→审核日志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330818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ECA3F0F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一个管理员可以产生多条审核操作日志。</w:t>
            </w:r>
          </w:p>
        </w:tc>
      </w:tr>
      <w:tr w:rsidR="00A063FB" w14:paraId="4B4E37EE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C506C47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处理举报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456BE21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举报→审核日志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EC8C5C3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757B883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一条举报在处理时可能产生多条审核日志。</w:t>
            </w:r>
          </w:p>
        </w:tc>
      </w:tr>
      <w:tr w:rsidR="00A063FB" w14:paraId="724E0F2D" w14:textId="77777777">
        <w:trPr>
          <w:jc w:val="center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2C48419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发布公告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0C765F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用户→公告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125D256" w14:textId="77777777" w:rsidR="00A063FB" w:rsidRDefault="00000000">
            <w:pP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1:N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302ED16" w14:textId="77777777" w:rsidR="00A063FB" w:rsidRDefault="00000000">
            <w:pPr>
              <w:pBdr>
                <w:bottom w:val="single" w:sz="12" w:space="1" w:color="000000"/>
              </w:pBdr>
              <w:snapToGrid w:val="0"/>
              <w:jc w:val="center"/>
              <w:rPr>
                <w:rFonts w:hAnsi="宋体" w:cs="宋体" w:hint="eastAsia"/>
                <w:sz w:val="21"/>
                <w:szCs w:val="21"/>
              </w:rPr>
            </w:pPr>
            <w:r>
              <w:rPr>
                <w:rFonts w:hAnsi="宋体" w:cs="宋体" w:hint="eastAsia"/>
                <w:sz w:val="21"/>
                <w:szCs w:val="21"/>
              </w:rPr>
              <w:t>一个管理员可以发布多条系统公告。</w:t>
            </w:r>
          </w:p>
        </w:tc>
      </w:tr>
    </w:tbl>
    <w:p w14:paraId="37A9154E" w14:textId="77777777" w:rsidR="00A063FB" w:rsidRDefault="00A063FB">
      <w:pPr>
        <w:pStyle w:val="2"/>
        <w:numPr>
          <w:ilvl w:val="1"/>
          <w:numId w:val="0"/>
        </w:numPr>
        <w:spacing w:before="0" w:after="0"/>
      </w:pPr>
    </w:p>
    <w:p w14:paraId="6CA310CC" w14:textId="77777777" w:rsidR="00A063FB" w:rsidRDefault="00000000">
      <w:pPr>
        <w:pStyle w:val="2"/>
        <w:spacing w:before="0"/>
      </w:pPr>
      <w:bookmarkStart w:id="10" w:name="_Toc27806"/>
      <w:r>
        <w:rPr>
          <w:rFonts w:hint="eastAsia"/>
        </w:rPr>
        <w:t>用户与身份模块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10"/>
    </w:p>
    <w:p w14:paraId="46C85C8B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本模块负责用户账号管理与实名认证，涉及用户和学生认证两个实体。</w:t>
      </w:r>
    </w:p>
    <w:p w14:paraId="0F9312D8" w14:textId="77777777" w:rsidR="00A063FB" w:rsidRDefault="00000000">
      <w:pPr>
        <w:ind w:firstLineChars="200" w:firstLine="420"/>
        <w:jc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6A8B8AB3" wp14:editId="0654D311">
            <wp:extent cx="1268730" cy="2362835"/>
            <wp:effectExtent l="0" t="0" r="1270" b="12065"/>
            <wp:docPr id="4" name="图片 16" descr="图 2-2 用户与身份模块 E-R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6" descr="图 2-2 用户与身份模块 E-R 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6B3D9" w14:textId="77777777" w:rsidR="00A063FB" w:rsidRDefault="00000000">
      <w:pPr>
        <w:pStyle w:val="a5"/>
        <w:ind w:firstLineChars="200" w:firstLine="400"/>
        <w:jc w:val="center"/>
        <w:rPr>
          <w:rFonts w:eastAsia="宋体"/>
          <w:sz w:val="21"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bookmarkStart w:id="11" w:name="_Toc17642"/>
      <w:r>
        <w:rPr>
          <w:rFonts w:hint="eastAsia"/>
        </w:rPr>
        <w:t xml:space="preserve"> </w:t>
      </w:r>
      <w:r>
        <w:rPr>
          <w:rFonts w:hint="eastAsia"/>
        </w:rPr>
        <w:t>用户与身份模块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11"/>
    </w:p>
    <w:p w14:paraId="6B6E5B54" w14:textId="77777777" w:rsidR="00A063FB" w:rsidRDefault="00A063FB">
      <w:pPr>
        <w:ind w:firstLineChars="200" w:firstLine="420"/>
        <w:jc w:val="center"/>
        <w:rPr>
          <w:sz w:val="21"/>
          <w:szCs w:val="21"/>
        </w:rPr>
      </w:pPr>
    </w:p>
    <w:p w14:paraId="03B29B02" w14:textId="77777777" w:rsidR="00A063FB" w:rsidRDefault="00000000">
      <w:pPr>
        <w:numPr>
          <w:ilvl w:val="0"/>
          <w:numId w:val="5"/>
        </w:numPr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实体说明</w:t>
      </w:r>
    </w:p>
    <w:p w14:paraId="75F14802" w14:textId="77777777" w:rsidR="00A063FB" w:rsidRDefault="00000000">
      <w:pPr>
        <w:numPr>
          <w:ilvl w:val="0"/>
          <w:numId w:val="6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用户</w:t>
      </w:r>
    </w:p>
    <w:p w14:paraId="44645BFA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存储账号基础信息。属性包括用户ID（主键）、用户名（唯一）、密码（存储MD5值）、昵称、头像URL、手机号、邮箱、角色（分为buyer买家、seller卖家、admin管理员）、账号状态（normal正常、banned封禁）、信用分（默认100分）、注册时间。</w:t>
      </w:r>
    </w:p>
    <w:p w14:paraId="59296B59" w14:textId="77777777" w:rsidR="00A063FB" w:rsidRDefault="00000000">
      <w:pPr>
        <w:numPr>
          <w:ilvl w:val="0"/>
          <w:numId w:val="6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学生认证</w:t>
      </w:r>
    </w:p>
    <w:p w14:paraId="250813E5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存储校园实名认证信息。属性包括认证ID（主键）、用户ID（外键，唯一约束，指向用户）、学号、真实姓名、学院、认证状态（pending待审核、approved通过、rejected驳回）、认证时间。</w:t>
      </w:r>
    </w:p>
    <w:p w14:paraId="41EFF482" w14:textId="77777777" w:rsidR="00A063FB" w:rsidRDefault="00000000">
      <w:pPr>
        <w:numPr>
          <w:ilvl w:val="0"/>
          <w:numId w:val="5"/>
        </w:numPr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联系说明</w:t>
      </w:r>
    </w:p>
    <w:p w14:paraId="2D840189" w14:textId="77777777" w:rsidR="00A063FB" w:rsidRDefault="00000000">
      <w:pPr>
        <w:numPr>
          <w:ilvl w:val="0"/>
          <w:numId w:val="7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1对1认证</w:t>
      </w:r>
    </w:p>
    <w:p w14:paraId="3C3BA43C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一个用户对应零条或一条认证记录（注册后可选认证），一条认证记录必须且只能归属一个用户。该联系通过学生认证表中的</w:t>
      </w:r>
      <w:proofErr w:type="spellStart"/>
      <w:r>
        <w:rPr>
          <w:rFonts w:hint="eastAsia"/>
          <w:sz w:val="21"/>
          <w:szCs w:val="21"/>
        </w:rPr>
        <w:t>user_id</w:t>
      </w:r>
      <w:proofErr w:type="spellEnd"/>
      <w:r>
        <w:rPr>
          <w:rFonts w:hint="eastAsia"/>
          <w:sz w:val="21"/>
          <w:szCs w:val="21"/>
        </w:rPr>
        <w:t>外键实现。</w:t>
      </w:r>
    </w:p>
    <w:p w14:paraId="571865DE" w14:textId="77777777" w:rsidR="00A063FB" w:rsidRDefault="00000000">
      <w:pPr>
        <w:pStyle w:val="2"/>
      </w:pPr>
      <w:bookmarkStart w:id="12" w:name="_Toc4177"/>
      <w:r>
        <w:rPr>
          <w:rFonts w:hint="eastAsia"/>
        </w:rPr>
        <w:t>商品管理模块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12"/>
    </w:p>
    <w:p w14:paraId="5E08C7D8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本模块负责商品分类、发布与收藏，涉及商品分类、商品、商品图片、用户、收藏五个实体。</w:t>
      </w:r>
    </w:p>
    <w:p w14:paraId="11E78D47" w14:textId="77777777" w:rsidR="00A063FB" w:rsidRDefault="00000000">
      <w:pPr>
        <w:ind w:firstLineChars="200" w:firstLine="420"/>
        <w:jc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7F31E513" wp14:editId="382E090E">
            <wp:extent cx="5453380" cy="5471160"/>
            <wp:effectExtent l="0" t="0" r="7620" b="2540"/>
            <wp:docPr id="2" name="图片 9" descr="图 2-3 商品管理模块 E-R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图 2-3 商品管理模块 E-R 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38E2B" w14:textId="77777777" w:rsidR="00A063FB" w:rsidRDefault="00000000">
      <w:pPr>
        <w:pStyle w:val="a5"/>
        <w:ind w:firstLineChars="200" w:firstLine="400"/>
        <w:jc w:val="center"/>
        <w:rPr>
          <w:rFonts w:eastAsia="宋体"/>
          <w:sz w:val="21"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3</w:t>
      </w:r>
      <w:r>
        <w:fldChar w:fldCharType="end"/>
      </w:r>
      <w:bookmarkStart w:id="13" w:name="_Toc6026"/>
      <w:r>
        <w:rPr>
          <w:rFonts w:hint="eastAsia"/>
        </w:rPr>
        <w:t xml:space="preserve"> </w:t>
      </w:r>
      <w:r>
        <w:rPr>
          <w:rFonts w:hint="eastAsia"/>
        </w:rPr>
        <w:t>商品管理模块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13"/>
    </w:p>
    <w:p w14:paraId="1E11FC5D" w14:textId="77777777" w:rsidR="00A063FB" w:rsidRDefault="00000000">
      <w:pPr>
        <w:numPr>
          <w:ilvl w:val="0"/>
          <w:numId w:val="8"/>
        </w:numPr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lastRenderedPageBreak/>
        <w:t>实体说明</w:t>
      </w:r>
    </w:p>
    <w:p w14:paraId="330B2F43" w14:textId="77777777" w:rsidR="00A063FB" w:rsidRDefault="00000000">
      <w:pPr>
        <w:numPr>
          <w:ilvl w:val="0"/>
          <w:numId w:val="9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商品分类</w:t>
      </w:r>
    </w:p>
    <w:p w14:paraId="4F20EF03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存储分类信息。属性包括分类ID（主键）、分类名称、父分类ID（自关联外键，支持多级分类）、排序序号。</w:t>
      </w:r>
    </w:p>
    <w:p w14:paraId="3D7E1F7B" w14:textId="77777777" w:rsidR="00A063FB" w:rsidRDefault="00000000">
      <w:pPr>
        <w:numPr>
          <w:ilvl w:val="0"/>
          <w:numId w:val="9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商品</w:t>
      </w:r>
    </w:p>
    <w:p w14:paraId="2A8A7FE9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存储商品核心信息。属性包括商品ID（主键）、卖家ID（外键指向用户）、分类ID（外键指向商品分类）、标题、描述、标价、成色（如全新、几乎全新、轻微使用、明显痕迹）、商品状态（pending待审核、approved已审核、rejected已驳回、locked已锁定、sold已售出、offline已下架）、浏览次数、发布时间。</w:t>
      </w:r>
    </w:p>
    <w:p w14:paraId="1E59D966" w14:textId="77777777" w:rsidR="00A063FB" w:rsidRDefault="00000000">
      <w:pPr>
        <w:numPr>
          <w:ilvl w:val="0"/>
          <w:numId w:val="9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商品图片</w:t>
      </w:r>
    </w:p>
    <w:p w14:paraId="77F5EA07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存储商品配图。属性包括图片ID（主键）、商品ID（外键指向商品）、图片URL、排序序号。</w:t>
      </w:r>
    </w:p>
    <w:p w14:paraId="302015CA" w14:textId="77777777" w:rsidR="00A063FB" w:rsidRDefault="00000000">
      <w:pPr>
        <w:numPr>
          <w:ilvl w:val="0"/>
          <w:numId w:val="9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收藏</w:t>
      </w:r>
    </w:p>
    <w:p w14:paraId="59F0BAFA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存储收藏关系。属性包括收藏ID（主键）、用户ID（外键指向用户）、商品ID（外键指向商品）、收藏时间。用户与商品的组合具有唯一约束，防止重复收藏。</w:t>
      </w:r>
    </w:p>
    <w:p w14:paraId="0341E570" w14:textId="77777777" w:rsidR="00A063FB" w:rsidRDefault="00000000">
      <w:pPr>
        <w:numPr>
          <w:ilvl w:val="0"/>
          <w:numId w:val="8"/>
        </w:numPr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联系说明：</w:t>
      </w:r>
    </w:p>
    <w:p w14:paraId="120B9A49" w14:textId="77777777" w:rsidR="00A063FB" w:rsidRDefault="00000000">
      <w:pPr>
        <w:numPr>
          <w:ilvl w:val="0"/>
          <w:numId w:val="10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1对多分类</w:t>
      </w:r>
    </w:p>
    <w:p w14:paraId="622A9685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一个分类下可以有多个商品，一件商品只属于一个分类。通过商品表中的 </w:t>
      </w:r>
      <w:proofErr w:type="spellStart"/>
      <w:r>
        <w:rPr>
          <w:rFonts w:hint="eastAsia"/>
          <w:sz w:val="21"/>
          <w:szCs w:val="21"/>
        </w:rPr>
        <w:t>category_id</w:t>
      </w:r>
      <w:proofErr w:type="spellEnd"/>
      <w:r>
        <w:rPr>
          <w:rFonts w:hint="eastAsia"/>
          <w:sz w:val="21"/>
          <w:szCs w:val="21"/>
        </w:rPr>
        <w:t>外键实现。</w:t>
      </w:r>
    </w:p>
    <w:p w14:paraId="16DD5F69" w14:textId="77777777" w:rsidR="00A063FB" w:rsidRDefault="00000000">
      <w:pPr>
        <w:numPr>
          <w:ilvl w:val="0"/>
          <w:numId w:val="10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1对多发布</w:t>
      </w:r>
    </w:p>
    <w:p w14:paraId="45A1F29F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一个用户可以发布多件商品，一件商品只有一个卖家。通过商品表中的</w:t>
      </w:r>
      <w:proofErr w:type="spellStart"/>
      <w:r>
        <w:rPr>
          <w:rFonts w:hint="eastAsia"/>
          <w:sz w:val="21"/>
          <w:szCs w:val="21"/>
        </w:rPr>
        <w:t>seller_id</w:t>
      </w:r>
      <w:proofErr w:type="spellEnd"/>
      <w:r>
        <w:rPr>
          <w:rFonts w:hint="eastAsia"/>
          <w:sz w:val="21"/>
          <w:szCs w:val="21"/>
        </w:rPr>
        <w:t xml:space="preserve"> 外键实现。</w:t>
      </w:r>
    </w:p>
    <w:p w14:paraId="70E58F6E" w14:textId="77777777" w:rsidR="00A063FB" w:rsidRDefault="00000000">
      <w:pPr>
        <w:numPr>
          <w:ilvl w:val="0"/>
          <w:numId w:val="10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1对多包含图片</w:t>
      </w:r>
    </w:p>
    <w:p w14:paraId="31BC6EB7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一件商品可以上传多张图片，一张图片只属于一件商品。通过商品图片表中的</w:t>
      </w:r>
      <w:proofErr w:type="spellStart"/>
      <w:r>
        <w:rPr>
          <w:rFonts w:hint="eastAsia"/>
          <w:sz w:val="21"/>
          <w:szCs w:val="21"/>
        </w:rPr>
        <w:t>goods_id</w:t>
      </w:r>
      <w:proofErr w:type="spellEnd"/>
      <w:r>
        <w:rPr>
          <w:rFonts w:hint="eastAsia"/>
          <w:sz w:val="21"/>
          <w:szCs w:val="21"/>
        </w:rPr>
        <w:t>外键实现。</w:t>
      </w:r>
    </w:p>
    <w:p w14:paraId="24F030C8" w14:textId="77777777" w:rsidR="00A063FB" w:rsidRDefault="00000000">
      <w:pPr>
        <w:numPr>
          <w:ilvl w:val="0"/>
          <w:numId w:val="10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多对多收藏</w:t>
      </w:r>
    </w:p>
    <w:p w14:paraId="2D8C3B61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一个用户可以收藏多件商品，一件商品也可被多个用户收藏。这个N:M联系通过“收藏”关联实体实现——收藏实体将用户与商品的多对多联系拆分为两个一对多联系，并附加收藏时间属性</w:t>
      </w:r>
    </w:p>
    <w:p w14:paraId="77CEC017" w14:textId="77777777" w:rsidR="00A063FB" w:rsidRDefault="00000000">
      <w:pPr>
        <w:pStyle w:val="2"/>
      </w:pPr>
      <w:bookmarkStart w:id="14" w:name="_Toc19664"/>
      <w:r>
        <w:rPr>
          <w:rFonts w:hint="eastAsia"/>
        </w:rPr>
        <w:t>议价与交易模块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14"/>
    </w:p>
    <w:p w14:paraId="51AC39FA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本模块负责商品议价、下单成交与预约面交，涉及 用户、商品、议价、订单、面交预约五个实体。</w:t>
      </w:r>
    </w:p>
    <w:p w14:paraId="5738FCF7" w14:textId="77777777" w:rsidR="00A063FB" w:rsidRDefault="00000000">
      <w:pPr>
        <w:ind w:firstLineChars="200" w:firstLine="420"/>
        <w:jc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591E415D" wp14:editId="78BE8079">
            <wp:extent cx="3166110" cy="3364865"/>
            <wp:effectExtent l="0" t="0" r="8890" b="635"/>
            <wp:docPr id="7" name="图片 22" descr="图 2-4 议价与交易模块 E-R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2" descr="图 2-4 议价与交易模块 E-R 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D8512" w14:textId="77777777" w:rsidR="00A063FB" w:rsidRDefault="00000000">
      <w:pPr>
        <w:pStyle w:val="a5"/>
        <w:ind w:firstLineChars="200" w:firstLine="400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4</w:t>
      </w:r>
      <w:r>
        <w:fldChar w:fldCharType="end"/>
      </w:r>
      <w:bookmarkStart w:id="15" w:name="_Toc19189"/>
      <w:r>
        <w:rPr>
          <w:rFonts w:hint="eastAsia"/>
        </w:rPr>
        <w:t xml:space="preserve"> </w:t>
      </w:r>
      <w:r>
        <w:rPr>
          <w:rFonts w:hint="eastAsia"/>
        </w:rPr>
        <w:t>议价与交易模块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15"/>
    </w:p>
    <w:p w14:paraId="78F6C83F" w14:textId="77777777" w:rsidR="00A063FB" w:rsidRDefault="00000000">
      <w:pPr>
        <w:numPr>
          <w:ilvl w:val="0"/>
          <w:numId w:val="11"/>
        </w:numPr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lastRenderedPageBreak/>
        <w:t>实体说明</w:t>
      </w:r>
    </w:p>
    <w:p w14:paraId="2E6D0862" w14:textId="77777777" w:rsidR="00A063FB" w:rsidRDefault="00000000">
      <w:pPr>
        <w:numPr>
          <w:ilvl w:val="0"/>
          <w:numId w:val="12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议价</w:t>
      </w:r>
    </w:p>
    <w:p w14:paraId="27E755DE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存储买家发起的价格协商记录。属性包括议价ID（主键）、商品ID（外键指向商品）、买家ID（外键指0向用户）、出价金额、卖家处理结果（pending待处理、accepted接受、rejected拒绝、countered还价）、还价金额（仅在卖家还价时有值）、议价状态（active激活中、accepted已接受、rejected已拒绝、closed已关闭）、发起时间。</w:t>
      </w:r>
    </w:p>
    <w:p w14:paraId="70D5FD50" w14:textId="77777777" w:rsidR="00A063FB" w:rsidRDefault="00000000">
      <w:pPr>
        <w:numPr>
          <w:ilvl w:val="0"/>
          <w:numId w:val="12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订单</w:t>
      </w:r>
    </w:p>
    <w:p w14:paraId="5C63D3D5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存储真实交易订单。属性包括订单ID（主键）、商品ID（外键指向商品）、买家ID（外键指向用户）、卖家ID（外键指向用户）、成交价、订单状态（</w:t>
      </w:r>
      <w:proofErr w:type="spellStart"/>
      <w:r>
        <w:rPr>
          <w:rFonts w:hint="eastAsia"/>
          <w:sz w:val="21"/>
          <w:szCs w:val="21"/>
        </w:rPr>
        <w:t>pending_meet</w:t>
      </w:r>
      <w:proofErr w:type="spellEnd"/>
      <w:r>
        <w:rPr>
          <w:rFonts w:hint="eastAsia"/>
          <w:sz w:val="21"/>
          <w:szCs w:val="21"/>
        </w:rPr>
        <w:t>待面交、</w:t>
      </w:r>
      <w:proofErr w:type="spellStart"/>
      <w:r>
        <w:rPr>
          <w:rFonts w:hint="eastAsia"/>
          <w:sz w:val="21"/>
          <w:szCs w:val="21"/>
        </w:rPr>
        <w:t>in_meet</w:t>
      </w:r>
      <w:proofErr w:type="spellEnd"/>
      <w:r>
        <w:rPr>
          <w:rFonts w:hint="eastAsia"/>
          <w:sz w:val="21"/>
          <w:szCs w:val="21"/>
        </w:rPr>
        <w:t>面交中、completed已完成、cancelled已取消）、下单时间。</w:t>
      </w:r>
    </w:p>
    <w:p w14:paraId="7CC27043" w14:textId="77777777" w:rsidR="00A063FB" w:rsidRDefault="00000000">
      <w:pPr>
        <w:numPr>
          <w:ilvl w:val="0"/>
          <w:numId w:val="12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面交预约</w:t>
      </w:r>
    </w:p>
    <w:p w14:paraId="4A59AB08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存储线下交易约定信息。属性包括预约ID（主键）、订单ID（外键唯一指向订单）、面交时间、面交地点、确认码（随机生成的6~10位字母数字）、预约状态（pending待确认、confirmed已确认、completed已完成、cancelled已取消）、创建时间。</w:t>
      </w:r>
    </w:p>
    <w:p w14:paraId="6D0332F0" w14:textId="77777777" w:rsidR="00A063FB" w:rsidRDefault="00000000">
      <w:pPr>
        <w:numPr>
          <w:ilvl w:val="0"/>
          <w:numId w:val="11"/>
        </w:numPr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联系说明</w:t>
      </w:r>
    </w:p>
    <w:p w14:paraId="2EC603A5" w14:textId="77777777" w:rsidR="00A063FB" w:rsidRDefault="00000000">
      <w:pPr>
        <w:numPr>
          <w:ilvl w:val="0"/>
          <w:numId w:val="13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1对多发起议价</w:t>
      </w:r>
    </w:p>
    <w:p w14:paraId="7D869E7D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一个买家可以对多件商品发起议价，每条议价记录归一个买家所有。通过议价表中的</w:t>
      </w:r>
      <w:proofErr w:type="spellStart"/>
      <w:r>
        <w:rPr>
          <w:rFonts w:hint="eastAsia"/>
          <w:sz w:val="21"/>
          <w:szCs w:val="21"/>
        </w:rPr>
        <w:t>buyer_id</w:t>
      </w:r>
      <w:proofErr w:type="spellEnd"/>
      <w:r>
        <w:rPr>
          <w:rFonts w:hint="eastAsia"/>
          <w:sz w:val="21"/>
          <w:szCs w:val="21"/>
        </w:rPr>
        <w:t>外键实现。</w:t>
      </w:r>
    </w:p>
    <w:p w14:paraId="307B218A" w14:textId="77777777" w:rsidR="00A063FB" w:rsidRDefault="00000000">
      <w:pPr>
        <w:numPr>
          <w:ilvl w:val="0"/>
          <w:numId w:val="13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1对多收到议价</w:t>
      </w:r>
    </w:p>
    <w:p w14:paraId="7EC275FC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一件商品可以收到来自不同买家的多条议价记录。通过议价表中的</w:t>
      </w:r>
      <w:proofErr w:type="spellStart"/>
      <w:r>
        <w:rPr>
          <w:rFonts w:hint="eastAsia"/>
          <w:sz w:val="21"/>
          <w:szCs w:val="21"/>
        </w:rPr>
        <w:t>goods_id</w:t>
      </w:r>
      <w:proofErr w:type="spellEnd"/>
      <w:r>
        <w:rPr>
          <w:rFonts w:hint="eastAsia"/>
          <w:sz w:val="21"/>
          <w:szCs w:val="21"/>
        </w:rPr>
        <w:t>外键实现。</w:t>
      </w:r>
    </w:p>
    <w:p w14:paraId="05352FFF" w14:textId="77777777" w:rsidR="00A063FB" w:rsidRDefault="00000000">
      <w:pPr>
        <w:numPr>
          <w:ilvl w:val="0"/>
          <w:numId w:val="13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1对多产生订单</w:t>
      </w:r>
    </w:p>
    <w:p w14:paraId="647F0F65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一件商品在其生命周期内可能产生多条订单（历史记录），但业务层需保证同一时刻最多只有一条有效订单。通过订单表中的</w:t>
      </w:r>
      <w:proofErr w:type="spellStart"/>
      <w:r>
        <w:rPr>
          <w:rFonts w:hint="eastAsia"/>
          <w:sz w:val="21"/>
          <w:szCs w:val="21"/>
        </w:rPr>
        <w:t>goods_id</w:t>
      </w:r>
      <w:proofErr w:type="spellEnd"/>
      <w:r>
        <w:rPr>
          <w:rFonts w:hint="eastAsia"/>
          <w:sz w:val="21"/>
          <w:szCs w:val="21"/>
        </w:rPr>
        <w:t>外键实现。</w:t>
      </w:r>
    </w:p>
    <w:p w14:paraId="797E73A6" w14:textId="77777777" w:rsidR="00A063FB" w:rsidRDefault="00000000">
      <w:pPr>
        <w:numPr>
          <w:ilvl w:val="0"/>
          <w:numId w:val="13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1对多作为买家</w:t>
      </w:r>
    </w:p>
    <w:p w14:paraId="03279EF8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一个用户可以作为买家购买多件商品，产生多笔订单。通过订单表中的 </w:t>
      </w:r>
      <w:proofErr w:type="spellStart"/>
      <w:r>
        <w:rPr>
          <w:rFonts w:hint="eastAsia"/>
          <w:sz w:val="21"/>
          <w:szCs w:val="21"/>
        </w:rPr>
        <w:t>buyer_id</w:t>
      </w:r>
      <w:proofErr w:type="spellEnd"/>
      <w:r>
        <w:rPr>
          <w:rFonts w:hint="eastAsia"/>
          <w:sz w:val="21"/>
          <w:szCs w:val="21"/>
        </w:rPr>
        <w:t xml:space="preserve"> 外键实现。</w:t>
      </w:r>
    </w:p>
    <w:p w14:paraId="220A46B8" w14:textId="77777777" w:rsidR="00A063FB" w:rsidRDefault="00000000">
      <w:pPr>
        <w:numPr>
          <w:ilvl w:val="0"/>
          <w:numId w:val="13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1对多作为卖家</w:t>
      </w:r>
    </w:p>
    <w:p w14:paraId="7F47C447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一个用户可以作为卖家售出多件商品，产生多笔订单。通过订单表中的</w:t>
      </w:r>
      <w:proofErr w:type="spellStart"/>
      <w:r>
        <w:rPr>
          <w:rFonts w:hint="eastAsia"/>
          <w:sz w:val="21"/>
          <w:szCs w:val="21"/>
        </w:rPr>
        <w:t>seller_id</w:t>
      </w:r>
      <w:proofErr w:type="spellEnd"/>
      <w:r>
        <w:rPr>
          <w:rFonts w:hint="eastAsia"/>
          <w:sz w:val="21"/>
          <w:szCs w:val="21"/>
        </w:rPr>
        <w:t>外键实现。</w:t>
      </w:r>
    </w:p>
    <w:p w14:paraId="7F41DAEA" w14:textId="77777777" w:rsidR="00A063FB" w:rsidRDefault="00000000">
      <w:pPr>
        <w:numPr>
          <w:ilvl w:val="0"/>
          <w:numId w:val="13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1对1预约面交</w:t>
      </w:r>
    </w:p>
    <w:p w14:paraId="1C783E6B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一笔订单最多关联一次面交预约，一次面交预约必须且只能属于一笔订单。通过面交预约表中设置了唯一约束的</w:t>
      </w:r>
      <w:proofErr w:type="spellStart"/>
      <w:r>
        <w:rPr>
          <w:rFonts w:hint="eastAsia"/>
          <w:sz w:val="21"/>
          <w:szCs w:val="21"/>
        </w:rPr>
        <w:t>order_id</w:t>
      </w:r>
      <w:proofErr w:type="spellEnd"/>
      <w:r>
        <w:rPr>
          <w:rFonts w:hint="eastAsia"/>
          <w:sz w:val="21"/>
          <w:szCs w:val="21"/>
        </w:rPr>
        <w:t>外键实现。这种设计保证了面交信息的唯一性和清晰性。</w:t>
      </w:r>
    </w:p>
    <w:p w14:paraId="4BFF48A4" w14:textId="77777777" w:rsidR="00A063FB" w:rsidRDefault="00000000">
      <w:pPr>
        <w:pStyle w:val="2"/>
      </w:pPr>
      <w:bookmarkStart w:id="16" w:name="_Toc1470"/>
      <w:r>
        <w:rPr>
          <w:rFonts w:hint="eastAsia"/>
        </w:rPr>
        <w:t>沟通模块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16"/>
    </w:p>
    <w:p w14:paraId="1B929725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本模块负责买卖双方围绕某件商品进行一对一私聊，涉及会话和消息两个实体。</w:t>
      </w:r>
    </w:p>
    <w:p w14:paraId="61BD1891" w14:textId="77777777" w:rsidR="00A063FB" w:rsidRDefault="00000000">
      <w:pPr>
        <w:ind w:firstLineChars="200" w:firstLine="420"/>
        <w:jc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3F538D2E" wp14:editId="035BF4DB">
            <wp:extent cx="1843405" cy="2172335"/>
            <wp:effectExtent l="0" t="0" r="10795" b="12065"/>
            <wp:docPr id="3" name="图片 15" descr="图 2-5 沟通模块 E-R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5" descr="图 2-5 沟通模块 E-R 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3405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4605F" w14:textId="77777777" w:rsidR="00A063FB" w:rsidRDefault="00000000">
      <w:pPr>
        <w:pStyle w:val="a5"/>
        <w:ind w:firstLineChars="200" w:firstLine="400"/>
        <w:jc w:val="center"/>
      </w:pPr>
      <w:r>
        <w:lastRenderedPageBreak/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5</w:t>
      </w:r>
      <w:r>
        <w:fldChar w:fldCharType="end"/>
      </w:r>
      <w:bookmarkStart w:id="17" w:name="_Toc7257"/>
      <w:r>
        <w:rPr>
          <w:rFonts w:hint="eastAsia"/>
        </w:rPr>
        <w:t xml:space="preserve"> </w:t>
      </w:r>
      <w:r>
        <w:rPr>
          <w:rFonts w:hint="eastAsia"/>
        </w:rPr>
        <w:t>沟通模块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17"/>
    </w:p>
    <w:p w14:paraId="5BD1F35A" w14:textId="77777777" w:rsidR="00A063FB" w:rsidRDefault="00000000">
      <w:pPr>
        <w:numPr>
          <w:ilvl w:val="0"/>
          <w:numId w:val="14"/>
        </w:numPr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实体说明</w:t>
      </w:r>
    </w:p>
    <w:p w14:paraId="2071B18B" w14:textId="77777777" w:rsidR="00A063FB" w:rsidRDefault="00000000">
      <w:pPr>
        <w:numPr>
          <w:ilvl w:val="0"/>
          <w:numId w:val="15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会话</w:t>
      </w:r>
    </w:p>
    <w:p w14:paraId="44B4DFE9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存储一期私聊对话的元信息。属性包括会话ID（主键）、商品ID（外键指向商品）、买家ID（外键指向用户）、卖家ID（外键指向用户）、创建时间。商品、买家、卖家的组合具有唯一约束，保证同一买卖双方针对同一商品只有一个会话窗口。</w:t>
      </w:r>
    </w:p>
    <w:p w14:paraId="69FED33F" w14:textId="77777777" w:rsidR="00A063FB" w:rsidRDefault="00000000">
      <w:pPr>
        <w:numPr>
          <w:ilvl w:val="0"/>
          <w:numId w:val="15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消息</w:t>
      </w:r>
    </w:p>
    <w:p w14:paraId="6FFAFD69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存储每一条聊天内容。属性包括消息ID（主键）、会话ID（外键指向会话）、发送者ID（外键指向用户）、消息内容、已读状态（0未读、1已读）、发送时间。</w:t>
      </w:r>
    </w:p>
    <w:p w14:paraId="0AD8AA12" w14:textId="77777777" w:rsidR="00A063FB" w:rsidRDefault="00000000">
      <w:pPr>
        <w:numPr>
          <w:ilvl w:val="0"/>
          <w:numId w:val="14"/>
        </w:numPr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联系说明</w:t>
      </w:r>
    </w:p>
    <w:p w14:paraId="35013102" w14:textId="77777777" w:rsidR="00A063FB" w:rsidRDefault="00000000">
      <w:pPr>
        <w:numPr>
          <w:ilvl w:val="0"/>
          <w:numId w:val="16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1对多参与会话</w:t>
      </w:r>
    </w:p>
    <w:p w14:paraId="09C1E39C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一个用户（买家或卖家）可以参与多个会话，每个会话必然有一个买家和一个卖家。通过会话表中的</w:t>
      </w:r>
      <w:proofErr w:type="spellStart"/>
      <w:r>
        <w:rPr>
          <w:rFonts w:hint="eastAsia"/>
          <w:sz w:val="21"/>
          <w:szCs w:val="21"/>
        </w:rPr>
        <w:t>buyer_id</w:t>
      </w:r>
      <w:proofErr w:type="spellEnd"/>
      <w:r>
        <w:rPr>
          <w:rFonts w:hint="eastAsia"/>
          <w:sz w:val="21"/>
          <w:szCs w:val="21"/>
        </w:rPr>
        <w:t>和</w:t>
      </w:r>
      <w:proofErr w:type="spellStart"/>
      <w:r>
        <w:rPr>
          <w:rFonts w:hint="eastAsia"/>
          <w:sz w:val="21"/>
          <w:szCs w:val="21"/>
        </w:rPr>
        <w:t>seller_id</w:t>
      </w:r>
      <w:proofErr w:type="spellEnd"/>
      <w:r>
        <w:rPr>
          <w:rFonts w:hint="eastAsia"/>
          <w:sz w:val="21"/>
          <w:szCs w:val="21"/>
        </w:rPr>
        <w:t>两个外键与用户实体关联。</w:t>
      </w:r>
    </w:p>
    <w:p w14:paraId="6E458EE4" w14:textId="77777777" w:rsidR="00A063FB" w:rsidRDefault="00000000">
      <w:pPr>
        <w:numPr>
          <w:ilvl w:val="0"/>
          <w:numId w:val="16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1对多围绕商品沟通</w:t>
      </w:r>
    </w:p>
    <w:p w14:paraId="7D87BC02" w14:textId="77777777" w:rsidR="00A063FB" w:rsidRDefault="00000000">
      <w:pPr>
        <w:ind w:firstLineChars="200" w:firstLine="420"/>
        <w:rPr>
          <w:b/>
          <w:bCs/>
          <w:sz w:val="21"/>
          <w:szCs w:val="21"/>
        </w:rPr>
      </w:pPr>
      <w:r>
        <w:rPr>
          <w:rFonts w:hint="eastAsia"/>
          <w:sz w:val="21"/>
          <w:szCs w:val="21"/>
        </w:rPr>
        <w:t>围绕一件商品可以展开多个独立会话（不同买家会分别与卖家开新会话）。通过会话表中的</w:t>
      </w:r>
      <w:proofErr w:type="spellStart"/>
      <w:r>
        <w:rPr>
          <w:rFonts w:hint="eastAsia"/>
          <w:sz w:val="21"/>
          <w:szCs w:val="21"/>
        </w:rPr>
        <w:t>goods_id</w:t>
      </w:r>
      <w:proofErr w:type="spellEnd"/>
      <w:r>
        <w:rPr>
          <w:rFonts w:hint="eastAsia"/>
          <w:sz w:val="21"/>
          <w:szCs w:val="21"/>
        </w:rPr>
        <w:t>外键实现。</w:t>
      </w:r>
    </w:p>
    <w:p w14:paraId="5B448A3E" w14:textId="77777777" w:rsidR="00A063FB" w:rsidRDefault="00000000">
      <w:pPr>
        <w:numPr>
          <w:ilvl w:val="0"/>
          <w:numId w:val="16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1对多包含消息</w:t>
      </w:r>
    </w:p>
    <w:p w14:paraId="6F784D8E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一个会话下包含多条聊天消息，一条消息必定属于一个会话。通过消息表中的</w:t>
      </w:r>
      <w:proofErr w:type="spellStart"/>
      <w:r>
        <w:rPr>
          <w:rFonts w:hint="eastAsia"/>
          <w:sz w:val="21"/>
          <w:szCs w:val="21"/>
        </w:rPr>
        <w:t>session_id</w:t>
      </w:r>
      <w:proofErr w:type="spellEnd"/>
      <w:r>
        <w:rPr>
          <w:rFonts w:hint="eastAsia"/>
          <w:sz w:val="21"/>
          <w:szCs w:val="21"/>
        </w:rPr>
        <w:t>外键实现。</w:t>
      </w:r>
    </w:p>
    <w:p w14:paraId="7544230A" w14:textId="77777777" w:rsidR="00A063FB" w:rsidRDefault="00000000">
      <w:pPr>
        <w:numPr>
          <w:ilvl w:val="0"/>
          <w:numId w:val="16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1对多发送消息</w:t>
      </w:r>
    </w:p>
    <w:p w14:paraId="52012A8C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一个用户可在不同会话中发送多条消息，每条消息必有一个发送者。通过消息表中的</w:t>
      </w:r>
      <w:proofErr w:type="spellStart"/>
      <w:r>
        <w:rPr>
          <w:rFonts w:hint="eastAsia"/>
          <w:sz w:val="21"/>
          <w:szCs w:val="21"/>
        </w:rPr>
        <w:t>sender_id</w:t>
      </w:r>
      <w:proofErr w:type="spellEnd"/>
      <w:r>
        <w:rPr>
          <w:rFonts w:hint="eastAsia"/>
          <w:sz w:val="21"/>
          <w:szCs w:val="21"/>
        </w:rPr>
        <w:t>外键实现。</w:t>
      </w:r>
    </w:p>
    <w:p w14:paraId="11CA16B4" w14:textId="77777777" w:rsidR="00A063FB" w:rsidRDefault="00000000">
      <w:pPr>
        <w:pStyle w:val="2"/>
      </w:pPr>
      <w:bookmarkStart w:id="18" w:name="_Toc8232"/>
      <w:r>
        <w:rPr>
          <w:rFonts w:hint="eastAsia"/>
        </w:rPr>
        <w:t>评价与举报模块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18"/>
    </w:p>
    <w:p w14:paraId="10D5A2B4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本模块负责交易后的双向评价与对违规行为的举报，涉及订单、评价、举报三个实体。</w:t>
      </w:r>
    </w:p>
    <w:p w14:paraId="6ECF866A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79CD328C" wp14:editId="50191F84">
            <wp:extent cx="5404485" cy="2678430"/>
            <wp:effectExtent l="0" t="0" r="5715" b="1270"/>
            <wp:docPr id="5" name="图片 18" descr="图 2-6 评价与举报模块 E-R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8" descr="图 2-6 评价与举报模块 E-R 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448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48519" w14:textId="77777777" w:rsidR="00A063FB" w:rsidRDefault="00000000">
      <w:pPr>
        <w:pStyle w:val="a5"/>
        <w:ind w:firstLineChars="200" w:firstLine="400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6</w:t>
      </w:r>
      <w:r>
        <w:fldChar w:fldCharType="end"/>
      </w:r>
      <w:bookmarkStart w:id="19" w:name="_Toc11568"/>
      <w:r>
        <w:rPr>
          <w:rFonts w:hint="eastAsia"/>
        </w:rPr>
        <w:t xml:space="preserve"> </w:t>
      </w:r>
      <w:r>
        <w:rPr>
          <w:rFonts w:hint="eastAsia"/>
        </w:rPr>
        <w:t>评价与举报模块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19"/>
    </w:p>
    <w:p w14:paraId="6D52DBD5" w14:textId="77777777" w:rsidR="00A063FB" w:rsidRDefault="00000000">
      <w:pPr>
        <w:numPr>
          <w:ilvl w:val="0"/>
          <w:numId w:val="17"/>
        </w:numPr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实体说明</w:t>
      </w:r>
    </w:p>
    <w:p w14:paraId="1EC86CB9" w14:textId="77777777" w:rsidR="00A063FB" w:rsidRDefault="00000000">
      <w:pPr>
        <w:numPr>
          <w:ilvl w:val="0"/>
          <w:numId w:val="18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评价</w:t>
      </w:r>
    </w:p>
    <w:p w14:paraId="09FFAFE1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存储买卖双方完成交易后的互评。属性包括评价ID（主键）、订单ID（外键指向订单）、评价者ID（外键指向用户）、被评价者ID（外键指向用户）、评分（1~5分）、评价内容（可选）、评价时间。订单ID与评价者ID的组合具有唯一约束，保证同一人对同一笔订单只能评价一次。</w:t>
      </w:r>
    </w:p>
    <w:p w14:paraId="310B06D5" w14:textId="77777777" w:rsidR="00A063FB" w:rsidRDefault="00000000">
      <w:pPr>
        <w:numPr>
          <w:ilvl w:val="0"/>
          <w:numId w:val="18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举报</w:t>
      </w:r>
    </w:p>
    <w:p w14:paraId="0F11E6C8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存储用户发起的违规举报。属性包括举报ID（主键）、举报人ID（外键指向用户）、举报类型（goods商品、user用户、order订单）、被举报商品ID（外键指向商品，类型为goods时必填）、被举报用户ID（外键指向用户，类型为user时必填）、被举报订单ID（外键指向订单，类型为order时必填）、举报原因、举报状态（pending待处理、processing处理中、resolved已处理、rejected已驳回）、举报时间。</w:t>
      </w:r>
    </w:p>
    <w:p w14:paraId="3CCF527C" w14:textId="77777777" w:rsidR="00A063FB" w:rsidRDefault="00000000">
      <w:pPr>
        <w:numPr>
          <w:ilvl w:val="0"/>
          <w:numId w:val="17"/>
        </w:numPr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联系说明</w:t>
      </w:r>
    </w:p>
    <w:p w14:paraId="789C31FD" w14:textId="77777777" w:rsidR="00A063FB" w:rsidRDefault="00000000">
      <w:pPr>
        <w:numPr>
          <w:ilvl w:val="0"/>
          <w:numId w:val="19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1对多产生评价</w:t>
      </w:r>
    </w:p>
    <w:p w14:paraId="1B36BA0A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一笔已完成的订单最多可产生两条评价（买方评卖方、卖方评买方）。通过评价表中的</w:t>
      </w:r>
      <w:proofErr w:type="spellStart"/>
      <w:r>
        <w:rPr>
          <w:rFonts w:hint="eastAsia"/>
          <w:sz w:val="21"/>
          <w:szCs w:val="21"/>
        </w:rPr>
        <w:t>order_id</w:t>
      </w:r>
      <w:proofErr w:type="spellEnd"/>
      <w:r>
        <w:rPr>
          <w:rFonts w:hint="eastAsia"/>
          <w:sz w:val="21"/>
          <w:szCs w:val="21"/>
        </w:rPr>
        <w:t>外键实现。</w:t>
      </w:r>
    </w:p>
    <w:p w14:paraId="1D8BC051" w14:textId="77777777" w:rsidR="00A063FB" w:rsidRDefault="00000000">
      <w:pPr>
        <w:numPr>
          <w:ilvl w:val="0"/>
          <w:numId w:val="19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1对多给出评价</w:t>
      </w:r>
    </w:p>
    <w:p w14:paraId="155D9D20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一个用户可以以评价者身份对多笔交易给出评价。通过评价表中的</w:t>
      </w:r>
      <w:proofErr w:type="spellStart"/>
      <w:r>
        <w:rPr>
          <w:rFonts w:hint="eastAsia"/>
          <w:sz w:val="21"/>
          <w:szCs w:val="21"/>
        </w:rPr>
        <w:t>reviewer_id</w:t>
      </w:r>
      <w:proofErr w:type="spellEnd"/>
      <w:r>
        <w:rPr>
          <w:rFonts w:hint="eastAsia"/>
          <w:sz w:val="21"/>
          <w:szCs w:val="21"/>
        </w:rPr>
        <w:t>外键实现。</w:t>
      </w:r>
    </w:p>
    <w:p w14:paraId="436182DB" w14:textId="77777777" w:rsidR="00A063FB" w:rsidRDefault="00000000">
      <w:pPr>
        <w:numPr>
          <w:ilvl w:val="0"/>
          <w:numId w:val="19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1对多收到评价</w:t>
      </w:r>
    </w:p>
    <w:p w14:paraId="0EE5E82C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一个用户可以在多笔交易中作为被评价方收到评价。通过评价表中的</w:t>
      </w:r>
      <w:proofErr w:type="spellStart"/>
      <w:r>
        <w:rPr>
          <w:rFonts w:hint="eastAsia"/>
          <w:sz w:val="21"/>
          <w:szCs w:val="21"/>
        </w:rPr>
        <w:t>reviewed_user_id</w:t>
      </w:r>
      <w:proofErr w:type="spellEnd"/>
      <w:r>
        <w:rPr>
          <w:rFonts w:hint="eastAsia"/>
          <w:sz w:val="21"/>
          <w:szCs w:val="21"/>
        </w:rPr>
        <w:t>外键实现。</w:t>
      </w:r>
    </w:p>
    <w:p w14:paraId="2508A6F2" w14:textId="77777777" w:rsidR="00A063FB" w:rsidRDefault="00000000">
      <w:pPr>
        <w:numPr>
          <w:ilvl w:val="0"/>
          <w:numId w:val="19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1对多发起举报</w:t>
      </w:r>
    </w:p>
    <w:p w14:paraId="57F945EA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一个用户可以提交多条举报记录。通过举报表中的</w:t>
      </w:r>
      <w:proofErr w:type="spellStart"/>
      <w:r>
        <w:rPr>
          <w:rFonts w:hint="eastAsia"/>
          <w:sz w:val="21"/>
          <w:szCs w:val="21"/>
        </w:rPr>
        <w:t>reporter_id</w:t>
      </w:r>
      <w:proofErr w:type="spellEnd"/>
      <w:r>
        <w:rPr>
          <w:rFonts w:hint="eastAsia"/>
          <w:sz w:val="21"/>
          <w:szCs w:val="21"/>
        </w:rPr>
        <w:t xml:space="preserve"> 外键实现。</w:t>
      </w:r>
    </w:p>
    <w:p w14:paraId="10FBFE19" w14:textId="77777777" w:rsidR="00A063FB" w:rsidRDefault="00000000">
      <w:pPr>
        <w:numPr>
          <w:ilvl w:val="0"/>
          <w:numId w:val="19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1对多被举报</w:t>
      </w:r>
    </w:p>
    <w:p w14:paraId="2E4FC1A0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举报实体通过三个可空的外键字段（被举报商品ID、被举报用户ID、被举报订单ID）实现对不同类型对象的举报。根据举报类型的不同，关联到对应的目标实体，形成多态举报关联。一条举报只能针对一个对象。</w:t>
      </w:r>
    </w:p>
    <w:p w14:paraId="44C3E7F9" w14:textId="77777777" w:rsidR="00A063FB" w:rsidRDefault="00000000">
      <w:pPr>
        <w:pStyle w:val="2"/>
      </w:pPr>
      <w:bookmarkStart w:id="20" w:name="_Toc4094"/>
      <w:r>
        <w:rPr>
          <w:rFonts w:hint="eastAsia"/>
        </w:rPr>
        <w:t>后台管理模块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20"/>
    </w:p>
    <w:p w14:paraId="2AA714EC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本模块负责管理员审核操作与公告发布，涉及审核日志、公告两个实体，均与用户实体关联。</w:t>
      </w:r>
    </w:p>
    <w:p w14:paraId="66DA76ED" w14:textId="77777777" w:rsidR="00A063FB" w:rsidRDefault="00000000">
      <w:pPr>
        <w:pStyle w:val="af4"/>
        <w:ind w:firstLine="420"/>
        <w:jc w:val="center"/>
      </w:pPr>
      <w:r>
        <w:rPr>
          <w:rFonts w:hint="eastAsia"/>
          <w:noProof/>
        </w:rPr>
        <w:drawing>
          <wp:inline distT="0" distB="0" distL="114300" distR="114300" wp14:anchorId="6EDAF220" wp14:editId="6087BA65">
            <wp:extent cx="3867150" cy="2974340"/>
            <wp:effectExtent l="0" t="0" r="6350" b="10160"/>
            <wp:docPr id="6" name="图片 19" descr="图 2-7 后台管理模块 E-R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9" descr="图 2-7 后台管理模块 E-R 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15017" w14:textId="77777777" w:rsidR="00A063FB" w:rsidRDefault="00000000">
      <w:pPr>
        <w:pStyle w:val="a5"/>
        <w:ind w:firstLine="420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7</w:t>
      </w:r>
      <w:r>
        <w:fldChar w:fldCharType="end"/>
      </w:r>
      <w:bookmarkStart w:id="21" w:name="_Toc7225"/>
      <w:r>
        <w:rPr>
          <w:rFonts w:hint="eastAsia"/>
        </w:rPr>
        <w:t xml:space="preserve"> </w:t>
      </w:r>
      <w:r>
        <w:rPr>
          <w:rFonts w:hint="eastAsia"/>
        </w:rPr>
        <w:t>后台管理模块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21"/>
    </w:p>
    <w:p w14:paraId="413A7512" w14:textId="77777777" w:rsidR="00A063FB" w:rsidRDefault="00000000">
      <w:pPr>
        <w:numPr>
          <w:ilvl w:val="0"/>
          <w:numId w:val="20"/>
        </w:numPr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实体说明</w:t>
      </w:r>
    </w:p>
    <w:p w14:paraId="7AAA10E5" w14:textId="77777777" w:rsidR="00A063FB" w:rsidRDefault="00000000">
      <w:pPr>
        <w:numPr>
          <w:ilvl w:val="0"/>
          <w:numId w:val="21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审核日志</w:t>
      </w:r>
    </w:p>
    <w:p w14:paraId="69572DD4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记录管理员在后台执行的所有审核与处理行为。属性包括日志ID（主键）、管理员ID（外键指向用户，角色为admin）、审核类型（如</w:t>
      </w:r>
      <w:proofErr w:type="spellStart"/>
      <w:r>
        <w:rPr>
          <w:rFonts w:hint="eastAsia"/>
          <w:sz w:val="21"/>
          <w:szCs w:val="21"/>
        </w:rPr>
        <w:t>goods_audit</w:t>
      </w:r>
      <w:proofErr w:type="spellEnd"/>
      <w:r>
        <w:rPr>
          <w:rFonts w:hint="eastAsia"/>
          <w:sz w:val="21"/>
          <w:szCs w:val="21"/>
        </w:rPr>
        <w:t>商品审核、</w:t>
      </w:r>
      <w:proofErr w:type="spellStart"/>
      <w:r>
        <w:rPr>
          <w:rFonts w:hint="eastAsia"/>
          <w:sz w:val="21"/>
          <w:szCs w:val="21"/>
        </w:rPr>
        <w:t>report_handle</w:t>
      </w:r>
      <w:proofErr w:type="spellEnd"/>
      <w:r>
        <w:rPr>
          <w:rFonts w:hint="eastAsia"/>
          <w:sz w:val="21"/>
          <w:szCs w:val="21"/>
        </w:rPr>
        <w:t>举报处理、</w:t>
      </w:r>
      <w:proofErr w:type="spellStart"/>
      <w:r>
        <w:rPr>
          <w:rFonts w:hint="eastAsia"/>
          <w:sz w:val="21"/>
          <w:szCs w:val="21"/>
        </w:rPr>
        <w:t>user_ban</w:t>
      </w:r>
      <w:proofErr w:type="spellEnd"/>
      <w:r>
        <w:rPr>
          <w:rFonts w:hint="eastAsia"/>
          <w:sz w:val="21"/>
          <w:szCs w:val="21"/>
        </w:rPr>
        <w:t>用户封禁、</w:t>
      </w:r>
      <w:proofErr w:type="spellStart"/>
      <w:r>
        <w:rPr>
          <w:rFonts w:hint="eastAsia"/>
          <w:sz w:val="21"/>
          <w:szCs w:val="21"/>
        </w:rPr>
        <w:t>goods_offline</w:t>
      </w:r>
      <w:proofErr w:type="spellEnd"/>
      <w:r>
        <w:rPr>
          <w:rFonts w:hint="eastAsia"/>
          <w:sz w:val="21"/>
          <w:szCs w:val="21"/>
        </w:rPr>
        <w:t>商品下架）、目标ID（被处理对象的ID，根据审核类型关联商品、举报或用户）、处理动作（如approve通过、reject驳回、ban封禁、offline下架）、处理结果（简要描述）、备注（详</w:t>
      </w:r>
      <w:r>
        <w:rPr>
          <w:rFonts w:hint="eastAsia"/>
          <w:sz w:val="21"/>
          <w:szCs w:val="21"/>
        </w:rPr>
        <w:lastRenderedPageBreak/>
        <w:t>细的驳回原因或处理说明）、处理时间。</w:t>
      </w:r>
    </w:p>
    <w:p w14:paraId="50861BF8" w14:textId="77777777" w:rsidR="00A063FB" w:rsidRDefault="00000000">
      <w:pPr>
        <w:numPr>
          <w:ilvl w:val="0"/>
          <w:numId w:val="21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公告</w:t>
      </w:r>
    </w:p>
    <w:p w14:paraId="43EBDFE5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存储管理员发布的系统公告。属性包括公告ID（主键）、标题、内容、公告类型（system系统公告、transaction交易须知、violation违规提醒）、发布者ID（外键指向用户，角色为admin）、发布时间。</w:t>
      </w:r>
    </w:p>
    <w:p w14:paraId="4AF9361F" w14:textId="77777777" w:rsidR="00A063FB" w:rsidRDefault="00000000">
      <w:pPr>
        <w:numPr>
          <w:ilvl w:val="0"/>
          <w:numId w:val="20"/>
        </w:numPr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联系说明</w:t>
      </w:r>
    </w:p>
    <w:p w14:paraId="559E2C9C" w14:textId="77777777" w:rsidR="00A063FB" w:rsidRDefault="00000000">
      <w:pPr>
        <w:numPr>
          <w:ilvl w:val="0"/>
          <w:numId w:val="22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1对多执行审核</w:t>
      </w:r>
    </w:p>
    <w:p w14:paraId="30224559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一个管理员在其工作期间会产生多条审核操作日志，每条日志必归属一个管理员。通过审核日志表中的</w:t>
      </w:r>
      <w:proofErr w:type="spellStart"/>
      <w:r>
        <w:rPr>
          <w:rFonts w:hint="eastAsia"/>
          <w:sz w:val="21"/>
          <w:szCs w:val="21"/>
        </w:rPr>
        <w:t>admin_id</w:t>
      </w:r>
      <w:proofErr w:type="spellEnd"/>
      <w:r>
        <w:rPr>
          <w:rFonts w:hint="eastAsia"/>
          <w:sz w:val="21"/>
          <w:szCs w:val="21"/>
        </w:rPr>
        <w:t>外键实现。</w:t>
      </w:r>
    </w:p>
    <w:p w14:paraId="2DCB37A8" w14:textId="77777777" w:rsidR="00A063FB" w:rsidRDefault="00000000">
      <w:pPr>
        <w:numPr>
          <w:ilvl w:val="0"/>
          <w:numId w:val="22"/>
        </w:numPr>
        <w:ind w:firstLineChars="200" w:firstLine="422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1对多发布公告</w:t>
      </w:r>
    </w:p>
    <w:p w14:paraId="6822F714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一个管理员可以发布多条系统公告，每条公告必有一个发布者。通过公告表中的</w:t>
      </w:r>
      <w:proofErr w:type="spellStart"/>
      <w:r>
        <w:rPr>
          <w:rFonts w:hint="eastAsia"/>
          <w:sz w:val="21"/>
          <w:szCs w:val="21"/>
        </w:rPr>
        <w:t>publisher_id</w:t>
      </w:r>
      <w:proofErr w:type="spellEnd"/>
      <w:r>
        <w:rPr>
          <w:rFonts w:hint="eastAsia"/>
          <w:sz w:val="21"/>
          <w:szCs w:val="21"/>
        </w:rPr>
        <w:t>外键实现。</w:t>
      </w:r>
    </w:p>
    <w:p w14:paraId="206DAC4F" w14:textId="77777777" w:rsidR="00A063FB" w:rsidRDefault="00000000">
      <w:pPr>
        <w:pStyle w:val="1"/>
      </w:pPr>
      <w:bookmarkStart w:id="22" w:name="_Toc5934"/>
      <w:r>
        <w:rPr>
          <w:rFonts w:hint="eastAsia"/>
        </w:rPr>
        <w:lastRenderedPageBreak/>
        <w:t>逻辑设计</w:t>
      </w:r>
      <w:bookmarkEnd w:id="22"/>
    </w:p>
    <w:p w14:paraId="2A7817B6" w14:textId="1AE76BDC" w:rsidR="00A063FB" w:rsidRDefault="00000000">
      <w:pPr>
        <w:pStyle w:val="af4"/>
        <w:ind w:firstLine="420"/>
      </w:pPr>
      <w:r>
        <w:rPr>
          <w:rFonts w:hint="eastAsia"/>
        </w:rPr>
        <w:t>以下给出全部</w:t>
      </w:r>
      <w:r>
        <w:rPr>
          <w:rFonts w:hint="eastAsia"/>
        </w:rPr>
        <w:t>15</w:t>
      </w:r>
      <w:r>
        <w:rPr>
          <w:rFonts w:hint="eastAsia"/>
        </w:rPr>
        <w:t>张核心表的详细字段设计，每张表均标注主键（</w:t>
      </w:r>
      <w:r>
        <w:rPr>
          <w:rFonts w:hint="eastAsia"/>
        </w:rPr>
        <w:t>PK</w:t>
      </w:r>
      <w:r>
        <w:rPr>
          <w:rFonts w:hint="eastAsia"/>
        </w:rPr>
        <w:t>）、外键（</w:t>
      </w:r>
      <w:r>
        <w:rPr>
          <w:rFonts w:hint="eastAsia"/>
        </w:rPr>
        <w:t>FK</w:t>
      </w:r>
      <w:r>
        <w:rPr>
          <w:rFonts w:hint="eastAsia"/>
        </w:rPr>
        <w:t>）、唯一约束（</w:t>
      </w:r>
      <w:r>
        <w:rPr>
          <w:rFonts w:hint="eastAsia"/>
        </w:rPr>
        <w:t>UQ</w:t>
      </w:r>
      <w:r>
        <w:rPr>
          <w:rFonts w:hint="eastAsia"/>
        </w:rPr>
        <w:t>）及必要的默认值与备注说明。。</w:t>
      </w:r>
    </w:p>
    <w:p w14:paraId="5C325FC1" w14:textId="77777777" w:rsidR="00A063FB" w:rsidRDefault="00000000">
      <w:pPr>
        <w:pStyle w:val="2"/>
      </w:pPr>
      <w:bookmarkStart w:id="23" w:name="_Toc437"/>
      <w:r>
        <w:rPr>
          <w:rFonts w:hint="eastAsia"/>
        </w:rPr>
        <w:t>表的设计</w:t>
      </w:r>
      <w:bookmarkEnd w:id="23"/>
    </w:p>
    <w:p w14:paraId="139069A0" w14:textId="77777777" w:rsidR="00A063FB" w:rsidRDefault="00000000">
      <w:pPr>
        <w:pStyle w:val="af4"/>
        <w:ind w:firstLine="420"/>
      </w:pPr>
      <w:r>
        <w:rPr>
          <w:rFonts w:hint="eastAsia"/>
        </w:rPr>
        <w:t>本系统共设计</w:t>
      </w:r>
      <w:r>
        <w:rPr>
          <w:rFonts w:hint="eastAsia"/>
        </w:rPr>
        <w:t>15</w:t>
      </w:r>
      <w:r>
        <w:rPr>
          <w:rFonts w:hint="eastAsia"/>
        </w:rPr>
        <w:t>张核心数据表，按业务领域可划分为六大模块，各表存储信息如下：</w:t>
      </w:r>
    </w:p>
    <w:p w14:paraId="2630D1EE" w14:textId="77777777" w:rsidR="00A063FB" w:rsidRDefault="00000000">
      <w:pPr>
        <w:pStyle w:val="af4"/>
        <w:numPr>
          <w:ilvl w:val="0"/>
          <w:numId w:val="23"/>
        </w:numPr>
        <w:ind w:firstLineChars="0"/>
      </w:pPr>
      <w:r>
        <w:rPr>
          <w:rFonts w:hint="eastAsia"/>
          <w:b/>
          <w:bCs/>
        </w:rPr>
        <w:t>用户与身份模块</w:t>
      </w:r>
    </w:p>
    <w:p w14:paraId="39F250C8" w14:textId="77777777" w:rsidR="00A063FB" w:rsidRDefault="00000000">
      <w:pPr>
        <w:pStyle w:val="af4"/>
        <w:numPr>
          <w:ilvl w:val="0"/>
          <w:numId w:val="24"/>
        </w:numPr>
        <w:ind w:firstLine="422"/>
      </w:pPr>
      <w:r>
        <w:rPr>
          <w:rFonts w:hint="eastAsia"/>
          <w:b/>
          <w:bCs/>
        </w:rPr>
        <w:t>user</w:t>
      </w:r>
      <w:r>
        <w:rPr>
          <w:rFonts w:hint="eastAsia"/>
          <w:b/>
          <w:bCs/>
        </w:rPr>
        <w:t>（用户表）</w:t>
      </w:r>
    </w:p>
    <w:p w14:paraId="2011E0C6" w14:textId="77777777" w:rsidR="00A063FB" w:rsidRDefault="00000000">
      <w:pPr>
        <w:pStyle w:val="af4"/>
        <w:ind w:firstLine="420"/>
      </w:pPr>
      <w:r>
        <w:rPr>
          <w:rFonts w:hint="eastAsia"/>
        </w:rPr>
        <w:t>存储账号基础信息，包括用户名、密码（</w:t>
      </w:r>
      <w:r>
        <w:rPr>
          <w:rFonts w:hint="eastAsia"/>
        </w:rPr>
        <w:t>MD5</w:t>
      </w:r>
      <w:r>
        <w:rPr>
          <w:rFonts w:hint="eastAsia"/>
        </w:rPr>
        <w:t>加密）、昵称、头像、联系方式、角色（买家</w:t>
      </w:r>
      <w:r>
        <w:rPr>
          <w:rFonts w:hint="eastAsia"/>
        </w:rPr>
        <w:t>/</w:t>
      </w:r>
      <w:r>
        <w:rPr>
          <w:rFonts w:hint="eastAsia"/>
        </w:rPr>
        <w:t>卖家</w:t>
      </w:r>
      <w:r>
        <w:rPr>
          <w:rFonts w:hint="eastAsia"/>
        </w:rPr>
        <w:t>/</w:t>
      </w:r>
      <w:r>
        <w:rPr>
          <w:rFonts w:hint="eastAsia"/>
        </w:rPr>
        <w:t>管理员）、账号状态、信用分及注册时间。</w:t>
      </w:r>
    </w:p>
    <w:p w14:paraId="68E8D6C8" w14:textId="77777777" w:rsidR="00A063FB" w:rsidRDefault="00000000">
      <w:pPr>
        <w:pStyle w:val="af4"/>
        <w:numPr>
          <w:ilvl w:val="0"/>
          <w:numId w:val="24"/>
        </w:numPr>
        <w:ind w:firstLine="422"/>
      </w:pPr>
      <w:proofErr w:type="spellStart"/>
      <w:r>
        <w:rPr>
          <w:rFonts w:hint="eastAsia"/>
          <w:b/>
          <w:bCs/>
        </w:rPr>
        <w:t>student_auth</w:t>
      </w:r>
      <w:proofErr w:type="spellEnd"/>
      <w:r>
        <w:rPr>
          <w:rFonts w:hint="eastAsia"/>
          <w:b/>
          <w:bCs/>
        </w:rPr>
        <w:t>（学生认证表）</w:t>
      </w:r>
    </w:p>
    <w:p w14:paraId="4784A21A" w14:textId="77777777" w:rsidR="00A063FB" w:rsidRDefault="00000000">
      <w:pPr>
        <w:pStyle w:val="af4"/>
        <w:ind w:firstLine="420"/>
      </w:pPr>
      <w:r>
        <w:rPr>
          <w:rFonts w:hint="eastAsia"/>
        </w:rPr>
        <w:t>存储校园实名认证信息，包括学号、真实姓名、学院、认证状态及认证时间，与用户表为一对一关系。</w:t>
      </w:r>
    </w:p>
    <w:p w14:paraId="464BAB6B" w14:textId="77777777" w:rsidR="00A063FB" w:rsidRDefault="00000000">
      <w:pPr>
        <w:pStyle w:val="af4"/>
        <w:numPr>
          <w:ilvl w:val="0"/>
          <w:numId w:val="23"/>
        </w:numPr>
        <w:ind w:firstLineChars="0"/>
      </w:pPr>
      <w:r>
        <w:rPr>
          <w:rFonts w:hint="eastAsia"/>
          <w:b/>
          <w:bCs/>
        </w:rPr>
        <w:t>商品管理模块</w:t>
      </w:r>
    </w:p>
    <w:p w14:paraId="5FFBF7E5" w14:textId="77777777" w:rsidR="00A063FB" w:rsidRDefault="00000000">
      <w:pPr>
        <w:pStyle w:val="af4"/>
        <w:numPr>
          <w:ilvl w:val="0"/>
          <w:numId w:val="25"/>
        </w:numPr>
        <w:ind w:firstLine="422"/>
      </w:pPr>
      <w:r>
        <w:rPr>
          <w:rFonts w:hint="eastAsia"/>
          <w:b/>
          <w:bCs/>
        </w:rPr>
        <w:t>category</w:t>
      </w:r>
      <w:r>
        <w:rPr>
          <w:rFonts w:hint="eastAsia"/>
          <w:b/>
          <w:bCs/>
        </w:rPr>
        <w:t>（商品分类表）</w:t>
      </w:r>
    </w:p>
    <w:p w14:paraId="6061E5BB" w14:textId="77777777" w:rsidR="00A063FB" w:rsidRDefault="00000000">
      <w:pPr>
        <w:pStyle w:val="af4"/>
        <w:ind w:firstLine="420"/>
      </w:pPr>
      <w:r>
        <w:rPr>
          <w:rFonts w:hint="eastAsia"/>
        </w:rPr>
        <w:t>管理商品多级分类，存储分类名称、父分类</w:t>
      </w:r>
      <w:r>
        <w:rPr>
          <w:rFonts w:hint="eastAsia"/>
        </w:rPr>
        <w:t>ID</w:t>
      </w:r>
      <w:r>
        <w:rPr>
          <w:rFonts w:hint="eastAsia"/>
        </w:rPr>
        <w:t>及排序序号，支持自关联层级结构。</w:t>
      </w:r>
    </w:p>
    <w:p w14:paraId="26B71319" w14:textId="77777777" w:rsidR="00A063FB" w:rsidRDefault="00000000">
      <w:pPr>
        <w:pStyle w:val="af4"/>
        <w:numPr>
          <w:ilvl w:val="0"/>
          <w:numId w:val="25"/>
        </w:numPr>
        <w:ind w:firstLine="422"/>
      </w:pPr>
      <w:r>
        <w:rPr>
          <w:rFonts w:hint="eastAsia"/>
          <w:b/>
          <w:bCs/>
        </w:rPr>
        <w:t>goods</w:t>
      </w:r>
      <w:r>
        <w:rPr>
          <w:rFonts w:hint="eastAsia"/>
          <w:b/>
          <w:bCs/>
        </w:rPr>
        <w:t>（商品表）</w:t>
      </w:r>
    </w:p>
    <w:p w14:paraId="58646997" w14:textId="77777777" w:rsidR="00A063FB" w:rsidRDefault="00000000">
      <w:pPr>
        <w:pStyle w:val="af4"/>
        <w:ind w:firstLine="420"/>
      </w:pPr>
      <w:r>
        <w:rPr>
          <w:rFonts w:hint="eastAsia"/>
        </w:rPr>
        <w:t>存储商品核心信息，包括标题、描述、标价、成色、商品状态（待审核</w:t>
      </w:r>
      <w:r>
        <w:rPr>
          <w:rFonts w:hint="eastAsia"/>
        </w:rPr>
        <w:t>/</w:t>
      </w:r>
      <w:r>
        <w:rPr>
          <w:rFonts w:hint="eastAsia"/>
        </w:rPr>
        <w:t>通过</w:t>
      </w:r>
      <w:r>
        <w:rPr>
          <w:rFonts w:hint="eastAsia"/>
        </w:rPr>
        <w:t>/</w:t>
      </w:r>
      <w:r>
        <w:rPr>
          <w:rFonts w:hint="eastAsia"/>
        </w:rPr>
        <w:t>驳回</w:t>
      </w:r>
      <w:r>
        <w:rPr>
          <w:rFonts w:hint="eastAsia"/>
        </w:rPr>
        <w:t>/</w:t>
      </w:r>
      <w:r>
        <w:rPr>
          <w:rFonts w:hint="eastAsia"/>
        </w:rPr>
        <w:t>锁定</w:t>
      </w:r>
      <w:r>
        <w:rPr>
          <w:rFonts w:hint="eastAsia"/>
        </w:rPr>
        <w:t>/</w:t>
      </w:r>
      <w:r>
        <w:rPr>
          <w:rFonts w:hint="eastAsia"/>
        </w:rPr>
        <w:t>售出</w:t>
      </w:r>
      <w:r>
        <w:rPr>
          <w:rFonts w:hint="eastAsia"/>
        </w:rPr>
        <w:t>/</w:t>
      </w:r>
      <w:r>
        <w:rPr>
          <w:rFonts w:hint="eastAsia"/>
        </w:rPr>
        <w:t>下架）、浏览次数及发布时间，关联卖家与分类。</w:t>
      </w:r>
    </w:p>
    <w:p w14:paraId="1F33B8F3" w14:textId="77777777" w:rsidR="00A063FB" w:rsidRDefault="00000000">
      <w:pPr>
        <w:pStyle w:val="af4"/>
        <w:numPr>
          <w:ilvl w:val="0"/>
          <w:numId w:val="25"/>
        </w:numPr>
        <w:ind w:firstLine="422"/>
      </w:pPr>
      <w:proofErr w:type="spellStart"/>
      <w:r>
        <w:rPr>
          <w:rFonts w:hint="eastAsia"/>
          <w:b/>
          <w:bCs/>
        </w:rPr>
        <w:t>goods_image</w:t>
      </w:r>
      <w:proofErr w:type="spellEnd"/>
      <w:r>
        <w:rPr>
          <w:rFonts w:hint="eastAsia"/>
          <w:b/>
          <w:bCs/>
        </w:rPr>
        <w:t>（商品图片表）</w:t>
      </w:r>
    </w:p>
    <w:p w14:paraId="1E4AF5C1" w14:textId="77777777" w:rsidR="00A063FB" w:rsidRDefault="00000000">
      <w:pPr>
        <w:pStyle w:val="af4"/>
        <w:ind w:firstLine="420"/>
      </w:pPr>
      <w:r>
        <w:rPr>
          <w:rFonts w:hint="eastAsia"/>
        </w:rPr>
        <w:t>存储商品配图</w:t>
      </w:r>
      <w:r>
        <w:rPr>
          <w:rFonts w:hint="eastAsia"/>
        </w:rPr>
        <w:t>URL</w:t>
      </w:r>
      <w:r>
        <w:rPr>
          <w:rFonts w:hint="eastAsia"/>
        </w:rPr>
        <w:t>及排序，一件商品可关联多张图片。</w:t>
      </w:r>
    </w:p>
    <w:p w14:paraId="3CC2BEC9" w14:textId="77777777" w:rsidR="00A063FB" w:rsidRDefault="00000000">
      <w:pPr>
        <w:pStyle w:val="af4"/>
        <w:numPr>
          <w:ilvl w:val="0"/>
          <w:numId w:val="25"/>
        </w:numPr>
        <w:ind w:firstLine="422"/>
      </w:pPr>
      <w:r>
        <w:rPr>
          <w:rFonts w:hint="eastAsia"/>
          <w:b/>
          <w:bCs/>
        </w:rPr>
        <w:t>favorite</w:t>
      </w:r>
      <w:r>
        <w:rPr>
          <w:rFonts w:hint="eastAsia"/>
          <w:b/>
          <w:bCs/>
        </w:rPr>
        <w:t>（收藏表）</w:t>
      </w:r>
    </w:p>
    <w:p w14:paraId="161DFE69" w14:textId="77777777" w:rsidR="00A063FB" w:rsidRDefault="00000000">
      <w:pPr>
        <w:pStyle w:val="af4"/>
        <w:ind w:firstLine="420"/>
      </w:pPr>
      <w:r>
        <w:rPr>
          <w:rFonts w:hint="eastAsia"/>
        </w:rPr>
        <w:t>记录用户与商品之间的收藏关联关系及收藏时间，为用户与商品的多对多关联表。</w:t>
      </w:r>
    </w:p>
    <w:p w14:paraId="17B5D05F" w14:textId="77777777" w:rsidR="00A063FB" w:rsidRDefault="00000000">
      <w:pPr>
        <w:pStyle w:val="af4"/>
        <w:numPr>
          <w:ilvl w:val="0"/>
          <w:numId w:val="23"/>
        </w:numPr>
        <w:ind w:firstLineChars="0"/>
      </w:pPr>
      <w:r>
        <w:rPr>
          <w:rFonts w:hint="eastAsia"/>
          <w:b/>
          <w:bCs/>
        </w:rPr>
        <w:t>议价与交易模块</w:t>
      </w:r>
    </w:p>
    <w:p w14:paraId="35079844" w14:textId="77777777" w:rsidR="00A063FB" w:rsidRDefault="00000000">
      <w:pPr>
        <w:pStyle w:val="af4"/>
        <w:numPr>
          <w:ilvl w:val="0"/>
          <w:numId w:val="26"/>
        </w:numPr>
        <w:ind w:firstLine="422"/>
      </w:pPr>
      <w:proofErr w:type="spellStart"/>
      <w:r>
        <w:rPr>
          <w:rFonts w:hint="eastAsia"/>
          <w:b/>
          <w:bCs/>
        </w:rPr>
        <w:t>bargain_offer</w:t>
      </w:r>
      <w:proofErr w:type="spellEnd"/>
      <w:r>
        <w:rPr>
          <w:rFonts w:hint="eastAsia"/>
          <w:b/>
          <w:bCs/>
        </w:rPr>
        <w:t>（议价表）</w:t>
      </w:r>
    </w:p>
    <w:p w14:paraId="7F6934AD" w14:textId="77777777" w:rsidR="00A063FB" w:rsidRDefault="00000000">
      <w:pPr>
        <w:pStyle w:val="af4"/>
        <w:ind w:firstLine="420"/>
      </w:pPr>
      <w:r>
        <w:rPr>
          <w:rFonts w:hint="eastAsia"/>
        </w:rPr>
        <w:t>存储买家对商品的价格协商记录，包括买家出价、卖家处理结果（接受</w:t>
      </w:r>
      <w:r>
        <w:rPr>
          <w:rFonts w:hint="eastAsia"/>
        </w:rPr>
        <w:t>/</w:t>
      </w:r>
      <w:r>
        <w:rPr>
          <w:rFonts w:hint="eastAsia"/>
        </w:rPr>
        <w:t>拒绝</w:t>
      </w:r>
      <w:r>
        <w:rPr>
          <w:rFonts w:hint="eastAsia"/>
        </w:rPr>
        <w:t>/</w:t>
      </w:r>
      <w:r>
        <w:rPr>
          <w:rFonts w:hint="eastAsia"/>
        </w:rPr>
        <w:t>还价）、还价金额及议价状态。</w:t>
      </w:r>
    </w:p>
    <w:p w14:paraId="0216D819" w14:textId="77777777" w:rsidR="00A063FB" w:rsidRDefault="00000000">
      <w:pPr>
        <w:pStyle w:val="af4"/>
        <w:numPr>
          <w:ilvl w:val="0"/>
          <w:numId w:val="26"/>
        </w:numPr>
        <w:ind w:firstLineChars="0"/>
      </w:pPr>
      <w:proofErr w:type="spellStart"/>
      <w:r>
        <w:rPr>
          <w:rFonts w:hint="eastAsia"/>
          <w:b/>
          <w:bCs/>
        </w:rPr>
        <w:t>trade_order</w:t>
      </w:r>
      <w:proofErr w:type="spellEnd"/>
      <w:r>
        <w:rPr>
          <w:rFonts w:hint="eastAsia"/>
          <w:b/>
          <w:bCs/>
        </w:rPr>
        <w:t>（订单表）</w:t>
      </w:r>
    </w:p>
    <w:p w14:paraId="416CE550" w14:textId="77777777" w:rsidR="00A063FB" w:rsidRDefault="00000000">
      <w:pPr>
        <w:pStyle w:val="af4"/>
        <w:ind w:firstLine="420"/>
      </w:pPr>
      <w:r>
        <w:rPr>
          <w:rFonts w:hint="eastAsia"/>
        </w:rPr>
        <w:t>存储真实交易订单，记录成交价、订单状态（待面交</w:t>
      </w:r>
      <w:r>
        <w:rPr>
          <w:rFonts w:hint="eastAsia"/>
        </w:rPr>
        <w:t>/</w:t>
      </w:r>
      <w:r>
        <w:rPr>
          <w:rFonts w:hint="eastAsia"/>
        </w:rPr>
        <w:t>面交中</w:t>
      </w:r>
      <w:r>
        <w:rPr>
          <w:rFonts w:hint="eastAsia"/>
        </w:rPr>
        <w:t>/</w:t>
      </w:r>
      <w:r>
        <w:rPr>
          <w:rFonts w:hint="eastAsia"/>
        </w:rPr>
        <w:t>已完成</w:t>
      </w:r>
      <w:r>
        <w:rPr>
          <w:rFonts w:hint="eastAsia"/>
        </w:rPr>
        <w:t>/</w:t>
      </w:r>
      <w:r>
        <w:rPr>
          <w:rFonts w:hint="eastAsia"/>
        </w:rPr>
        <w:t>已取消）及下单时间，关联买</w:t>
      </w:r>
      <w:r>
        <w:rPr>
          <w:rFonts w:hint="eastAsia"/>
        </w:rPr>
        <w:lastRenderedPageBreak/>
        <w:t>家、卖家与商品。</w:t>
      </w:r>
    </w:p>
    <w:p w14:paraId="09A60AAE" w14:textId="77777777" w:rsidR="00A063FB" w:rsidRDefault="00000000">
      <w:pPr>
        <w:pStyle w:val="af4"/>
        <w:numPr>
          <w:ilvl w:val="0"/>
          <w:numId w:val="26"/>
        </w:numPr>
        <w:ind w:firstLineChars="0"/>
      </w:pPr>
      <w:r>
        <w:rPr>
          <w:rFonts w:hint="eastAsia"/>
          <w:b/>
          <w:bCs/>
        </w:rPr>
        <w:t>appointment</w:t>
      </w:r>
      <w:r>
        <w:rPr>
          <w:rFonts w:hint="eastAsia"/>
          <w:b/>
          <w:bCs/>
        </w:rPr>
        <w:t>（面交预约表）</w:t>
      </w:r>
    </w:p>
    <w:p w14:paraId="41F46CCF" w14:textId="77777777" w:rsidR="00A063FB" w:rsidRDefault="00000000">
      <w:pPr>
        <w:pStyle w:val="af4"/>
        <w:ind w:firstLine="420"/>
      </w:pPr>
      <w:r>
        <w:rPr>
          <w:rFonts w:hint="eastAsia"/>
        </w:rPr>
        <w:t>存储线下面交约定信息，包括面交时间、地点、随机生成的确认码及预约状态，与订单为一对一关系。</w:t>
      </w:r>
    </w:p>
    <w:p w14:paraId="58FF127F" w14:textId="77777777" w:rsidR="00A063FB" w:rsidRDefault="00000000">
      <w:pPr>
        <w:pStyle w:val="af4"/>
        <w:numPr>
          <w:ilvl w:val="0"/>
          <w:numId w:val="23"/>
        </w:numPr>
        <w:ind w:firstLineChars="0"/>
      </w:pPr>
      <w:r>
        <w:rPr>
          <w:rFonts w:hint="eastAsia"/>
          <w:b/>
          <w:bCs/>
        </w:rPr>
        <w:t>沟通模块</w:t>
      </w:r>
    </w:p>
    <w:p w14:paraId="4C756F0C" w14:textId="77777777" w:rsidR="00A063FB" w:rsidRDefault="00000000">
      <w:pPr>
        <w:pStyle w:val="af4"/>
        <w:numPr>
          <w:ilvl w:val="0"/>
          <w:numId w:val="27"/>
        </w:numPr>
        <w:ind w:firstLine="422"/>
      </w:pPr>
      <w:proofErr w:type="spellStart"/>
      <w:r>
        <w:rPr>
          <w:rFonts w:hint="eastAsia"/>
          <w:b/>
          <w:bCs/>
        </w:rPr>
        <w:t>chat_session</w:t>
      </w:r>
      <w:proofErr w:type="spellEnd"/>
      <w:r>
        <w:rPr>
          <w:rFonts w:hint="eastAsia"/>
          <w:b/>
          <w:bCs/>
        </w:rPr>
        <w:t>（会话表）</w:t>
      </w:r>
    </w:p>
    <w:p w14:paraId="50320230" w14:textId="77777777" w:rsidR="00A063FB" w:rsidRDefault="00000000">
      <w:pPr>
        <w:pStyle w:val="af4"/>
        <w:ind w:firstLine="420"/>
      </w:pPr>
      <w:r>
        <w:rPr>
          <w:rFonts w:hint="eastAsia"/>
        </w:rPr>
        <w:t>记录买卖双方围绕某件商品建立的私聊会话元信息，同一买卖双方对同一商品仅保留一个会话。</w:t>
      </w:r>
    </w:p>
    <w:p w14:paraId="298ADBAF" w14:textId="77777777" w:rsidR="00A063FB" w:rsidRDefault="00000000">
      <w:pPr>
        <w:pStyle w:val="af4"/>
        <w:numPr>
          <w:ilvl w:val="0"/>
          <w:numId w:val="27"/>
        </w:numPr>
        <w:ind w:firstLineChars="0"/>
      </w:pPr>
      <w:proofErr w:type="spellStart"/>
      <w:r>
        <w:rPr>
          <w:rFonts w:hint="eastAsia"/>
          <w:b/>
          <w:bCs/>
        </w:rPr>
        <w:t>chat_message</w:t>
      </w:r>
      <w:proofErr w:type="spellEnd"/>
      <w:r>
        <w:rPr>
          <w:rFonts w:hint="eastAsia"/>
          <w:b/>
          <w:bCs/>
        </w:rPr>
        <w:t>（消息表）</w:t>
      </w:r>
    </w:p>
    <w:p w14:paraId="4F1A7FCC" w14:textId="77777777" w:rsidR="00A063FB" w:rsidRDefault="00000000">
      <w:pPr>
        <w:pStyle w:val="af4"/>
        <w:ind w:firstLine="420"/>
      </w:pPr>
      <w:r>
        <w:rPr>
          <w:rFonts w:hint="eastAsia"/>
        </w:rPr>
        <w:t>存储会话中的聊天消息内容、发送者、已读状态及发送时间。</w:t>
      </w:r>
    </w:p>
    <w:p w14:paraId="46A589EE" w14:textId="77777777" w:rsidR="00A063FB" w:rsidRDefault="00000000">
      <w:pPr>
        <w:pStyle w:val="af4"/>
        <w:numPr>
          <w:ilvl w:val="0"/>
          <w:numId w:val="23"/>
        </w:numPr>
        <w:ind w:firstLineChars="0"/>
      </w:pPr>
      <w:r>
        <w:rPr>
          <w:rFonts w:hint="eastAsia"/>
          <w:b/>
          <w:bCs/>
        </w:rPr>
        <w:t>评价与举报模块</w:t>
      </w:r>
    </w:p>
    <w:p w14:paraId="57A93A9D" w14:textId="77777777" w:rsidR="00A063FB" w:rsidRDefault="00000000">
      <w:pPr>
        <w:pStyle w:val="af4"/>
        <w:numPr>
          <w:ilvl w:val="0"/>
          <w:numId w:val="28"/>
        </w:numPr>
        <w:ind w:firstLine="422"/>
      </w:pPr>
      <w:r>
        <w:rPr>
          <w:rFonts w:hint="eastAsia"/>
          <w:b/>
          <w:bCs/>
        </w:rPr>
        <w:t>review</w:t>
      </w:r>
      <w:r>
        <w:rPr>
          <w:rFonts w:hint="eastAsia"/>
          <w:b/>
          <w:bCs/>
        </w:rPr>
        <w:t>（评价表）</w:t>
      </w:r>
    </w:p>
    <w:p w14:paraId="123A79FF" w14:textId="77777777" w:rsidR="00A063FB" w:rsidRDefault="00000000">
      <w:pPr>
        <w:pStyle w:val="af4"/>
        <w:ind w:firstLine="420"/>
      </w:pPr>
      <w:r>
        <w:rPr>
          <w:rFonts w:hint="eastAsia"/>
        </w:rPr>
        <w:t>记录交易完成后买卖双方的互评信息，包括评分（</w:t>
      </w:r>
      <w:r>
        <w:rPr>
          <w:rFonts w:hint="eastAsia"/>
        </w:rPr>
        <w:t>1~5</w:t>
      </w:r>
      <w:r>
        <w:rPr>
          <w:rFonts w:hint="eastAsia"/>
        </w:rPr>
        <w:t>分）、评价内容及评价时间，每笔订单买卖双方各限评价一次。</w:t>
      </w:r>
    </w:p>
    <w:p w14:paraId="6866E0C2" w14:textId="77777777" w:rsidR="00A063FB" w:rsidRDefault="00000000">
      <w:pPr>
        <w:pStyle w:val="af4"/>
        <w:numPr>
          <w:ilvl w:val="0"/>
          <w:numId w:val="28"/>
        </w:numPr>
        <w:ind w:firstLine="422"/>
      </w:pPr>
      <w:r>
        <w:rPr>
          <w:rFonts w:hint="eastAsia"/>
          <w:b/>
          <w:bCs/>
        </w:rPr>
        <w:t>report</w:t>
      </w:r>
      <w:r>
        <w:rPr>
          <w:rFonts w:hint="eastAsia"/>
          <w:b/>
          <w:bCs/>
        </w:rPr>
        <w:t>（举报表）</w:t>
      </w:r>
    </w:p>
    <w:p w14:paraId="4DC96A5C" w14:textId="77777777" w:rsidR="00A063FB" w:rsidRDefault="00000000">
      <w:pPr>
        <w:pStyle w:val="af4"/>
        <w:ind w:firstLine="420"/>
      </w:pPr>
      <w:r>
        <w:rPr>
          <w:rFonts w:hint="eastAsia"/>
        </w:rPr>
        <w:t>统一存储对商品、用户或订单的违规举报信息，通过举报类型与可空外键实现多态关联，记录举报原因及处理状态。</w:t>
      </w:r>
    </w:p>
    <w:p w14:paraId="43023D3D" w14:textId="77777777" w:rsidR="00A063FB" w:rsidRDefault="00000000">
      <w:pPr>
        <w:pStyle w:val="af4"/>
        <w:numPr>
          <w:ilvl w:val="0"/>
          <w:numId w:val="23"/>
        </w:numPr>
        <w:ind w:firstLineChars="0"/>
      </w:pPr>
      <w:r>
        <w:rPr>
          <w:rFonts w:hint="eastAsia"/>
          <w:b/>
          <w:bCs/>
        </w:rPr>
        <w:t>后台管理模块</w:t>
      </w:r>
    </w:p>
    <w:p w14:paraId="47F423A1" w14:textId="77777777" w:rsidR="00A063FB" w:rsidRDefault="00000000">
      <w:pPr>
        <w:pStyle w:val="af4"/>
        <w:numPr>
          <w:ilvl w:val="0"/>
          <w:numId w:val="29"/>
        </w:numPr>
        <w:ind w:firstLine="422"/>
      </w:pPr>
      <w:proofErr w:type="spellStart"/>
      <w:r>
        <w:rPr>
          <w:rFonts w:hint="eastAsia"/>
          <w:b/>
          <w:bCs/>
        </w:rPr>
        <w:t>audit_log</w:t>
      </w:r>
      <w:proofErr w:type="spellEnd"/>
      <w:r>
        <w:rPr>
          <w:rFonts w:hint="eastAsia"/>
          <w:b/>
          <w:bCs/>
        </w:rPr>
        <w:t>（审核日志表）</w:t>
      </w:r>
    </w:p>
    <w:p w14:paraId="7C07A27D" w14:textId="77777777" w:rsidR="00A063FB" w:rsidRDefault="00000000">
      <w:pPr>
        <w:pStyle w:val="af4"/>
        <w:ind w:firstLine="420"/>
      </w:pPr>
      <w:r>
        <w:rPr>
          <w:rFonts w:hint="eastAsia"/>
        </w:rPr>
        <w:t>记录管理员后台操作行为，包括商品审核、举报处理、用户封禁等操作的类型、目标</w:t>
      </w:r>
      <w:r>
        <w:rPr>
          <w:rFonts w:hint="eastAsia"/>
        </w:rPr>
        <w:t>ID</w:t>
      </w:r>
      <w:r>
        <w:rPr>
          <w:rFonts w:hint="eastAsia"/>
        </w:rPr>
        <w:t>、处理动作、结果及备注。</w:t>
      </w:r>
    </w:p>
    <w:p w14:paraId="4BF18ECB" w14:textId="77777777" w:rsidR="00A063FB" w:rsidRDefault="00000000">
      <w:pPr>
        <w:pStyle w:val="af4"/>
        <w:numPr>
          <w:ilvl w:val="0"/>
          <w:numId w:val="29"/>
        </w:numPr>
        <w:ind w:firstLine="422"/>
      </w:pPr>
      <w:r>
        <w:rPr>
          <w:rFonts w:hint="eastAsia"/>
          <w:b/>
          <w:bCs/>
        </w:rPr>
        <w:t>notice</w:t>
      </w:r>
      <w:r>
        <w:rPr>
          <w:rFonts w:hint="eastAsia"/>
          <w:b/>
          <w:bCs/>
        </w:rPr>
        <w:t>（公告表）</w:t>
      </w:r>
    </w:p>
    <w:p w14:paraId="0CFFE57B" w14:textId="77777777" w:rsidR="00A063FB" w:rsidRDefault="00000000">
      <w:pPr>
        <w:pStyle w:val="af4"/>
        <w:ind w:firstLine="420"/>
      </w:pPr>
      <w:r>
        <w:rPr>
          <w:rFonts w:hint="eastAsia"/>
        </w:rPr>
        <w:t>存储系统公告信息，包括标题、内容、公告类型（系统</w:t>
      </w:r>
      <w:r>
        <w:rPr>
          <w:rFonts w:hint="eastAsia"/>
        </w:rPr>
        <w:t>/</w:t>
      </w:r>
      <w:r>
        <w:rPr>
          <w:rFonts w:hint="eastAsia"/>
        </w:rPr>
        <w:t>交易</w:t>
      </w:r>
      <w:r>
        <w:rPr>
          <w:rFonts w:hint="eastAsia"/>
        </w:rPr>
        <w:t>/</w:t>
      </w:r>
      <w:r>
        <w:rPr>
          <w:rFonts w:hint="eastAsia"/>
        </w:rPr>
        <w:t>违规）及发布者。</w:t>
      </w:r>
    </w:p>
    <w:p w14:paraId="50134A18" w14:textId="77777777" w:rsidR="00A063FB" w:rsidRDefault="00000000">
      <w:pPr>
        <w:pStyle w:val="af4"/>
        <w:ind w:firstLine="420"/>
      </w:pPr>
      <w:r>
        <w:rPr>
          <w:rFonts w:hint="eastAsia"/>
        </w:rPr>
        <w:t>以上</w:t>
      </w:r>
      <w:r>
        <w:rPr>
          <w:rFonts w:hint="eastAsia"/>
        </w:rPr>
        <w:t>15</w:t>
      </w:r>
      <w:r>
        <w:rPr>
          <w:rFonts w:hint="eastAsia"/>
        </w:rPr>
        <w:t>张表覆盖了从用户注册认证、商品发布审核、议价下单、预约面交、评价反馈到后台管理的完整交易链路，各表详细字段设计如下。</w:t>
      </w:r>
    </w:p>
    <w:p w14:paraId="0F0E4D38" w14:textId="77777777" w:rsidR="00A063FB" w:rsidRDefault="00000000">
      <w:pPr>
        <w:pStyle w:val="3"/>
      </w:pPr>
      <w:bookmarkStart w:id="24" w:name="_Toc30028"/>
      <w:r>
        <w:rPr>
          <w:rFonts w:hint="eastAsia"/>
        </w:rPr>
        <w:t>user表</w:t>
      </w:r>
      <w:bookmarkEnd w:id="24"/>
    </w:p>
    <w:p w14:paraId="32B5104C" w14:textId="77777777" w:rsidR="00A063FB" w:rsidRDefault="00000000">
      <w:pPr>
        <w:ind w:firstLineChars="200" w:firstLine="420"/>
      </w:pPr>
      <w:r>
        <w:rPr>
          <w:rFonts w:hint="eastAsia"/>
          <w:sz w:val="21"/>
          <w:szCs w:val="21"/>
        </w:rPr>
        <w:t>存储用户账号基础信息、角色、状态及信用分。</w:t>
      </w:r>
    </w:p>
    <w:tbl>
      <w:tblPr>
        <w:tblW w:w="9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1118"/>
        <w:gridCol w:w="672"/>
        <w:gridCol w:w="1114"/>
        <w:gridCol w:w="5105"/>
      </w:tblGrid>
      <w:tr w:rsidR="00A063FB" w14:paraId="62FB7590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73EFADD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字段名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62AE685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6DA6E48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4C5A4A2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5105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D49CAF3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备注</w:t>
            </w:r>
          </w:p>
        </w:tc>
      </w:tr>
      <w:tr w:rsidR="00A063FB" w14:paraId="766E3D16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3D9F25F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B34174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86DE6C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B3BD816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用户ID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1DD6B6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PK,AUTO_INCREMENT</w:t>
            </w:r>
          </w:p>
        </w:tc>
      </w:tr>
      <w:tr w:rsidR="00A063FB" w14:paraId="6B6991D5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E2A59B1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username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9BFE04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10CAD5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E627B09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用户名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316C3FE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UQ,NOT NULL</w:t>
            </w:r>
          </w:p>
        </w:tc>
      </w:tr>
      <w:tr w:rsidR="00A063FB" w14:paraId="2C9D89DB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C0C78D0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password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8394B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3ECD917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051326D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密码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6086F2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NULL，存储MD5值</w:t>
            </w:r>
          </w:p>
        </w:tc>
      </w:tr>
      <w:tr w:rsidR="00A063FB" w14:paraId="3BFAF75E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2BE6A1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nickname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F95597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555C24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2BCCC8F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昵称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00070FA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默认值：新用户</w:t>
            </w:r>
          </w:p>
        </w:tc>
      </w:tr>
      <w:tr w:rsidR="00A063FB" w14:paraId="5DA23577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5F0B51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avatar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608C20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8EC6DC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13B85E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头像URL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38D4524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可空</w:t>
            </w:r>
          </w:p>
        </w:tc>
      </w:tr>
      <w:tr w:rsidR="00A063FB" w14:paraId="4315CFAC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2EA09B2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782C7F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F3ECB9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716214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手机号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708439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可空</w:t>
            </w:r>
          </w:p>
        </w:tc>
      </w:tr>
      <w:tr w:rsidR="00A063FB" w14:paraId="419EDE75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6CCCED4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email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A277095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616EE9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CC680E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邮箱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4C0C053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可空</w:t>
            </w:r>
          </w:p>
        </w:tc>
      </w:tr>
      <w:tr w:rsidR="00A063FB" w14:paraId="7D9DB233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6C91216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role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AC798D3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63ED7C2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3E7DFC1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角色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17FC46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NULL,取值：buyer/seller/admin，默认buyer</w:t>
            </w:r>
          </w:p>
        </w:tc>
      </w:tr>
      <w:tr w:rsidR="00A063FB" w14:paraId="73B2C11C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5CA3D20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A97ABFF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7AE3865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B63D9A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账号状态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7661EA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NULL,取值：normal/banned，默认normal</w:t>
            </w:r>
          </w:p>
        </w:tc>
      </w:tr>
      <w:tr w:rsidR="00A063FB" w14:paraId="6287AE8E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BA74436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credit_score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AF09AF7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B75DD49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3B6EE0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信用分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BD7027F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NULL,默认100</w:t>
            </w:r>
          </w:p>
        </w:tc>
      </w:tr>
      <w:tr w:rsidR="00A063FB" w14:paraId="76C88A1D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A40776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322B0C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DAA49C5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8DCDF4F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创建时间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C6FC43F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NULL,默认CURRENT_TIMESTAMP</w:t>
            </w:r>
          </w:p>
        </w:tc>
      </w:tr>
      <w:tr w:rsidR="00A063FB" w14:paraId="5C972E7F" w14:textId="77777777">
        <w:trPr>
          <w:jc w:val="center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667639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updated_at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7643E72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BBC63C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54D4E6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更新时间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C63975" w14:textId="77777777" w:rsidR="00A063FB" w:rsidRDefault="00000000">
            <w:pPr>
              <w:pBdr>
                <w:bottom w:val="single" w:sz="12" w:space="1" w:color="000000"/>
              </w:pBd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自动更新</w:t>
            </w:r>
          </w:p>
        </w:tc>
      </w:tr>
    </w:tbl>
    <w:p w14:paraId="2EDF94AE" w14:textId="77777777" w:rsidR="00A063FB" w:rsidRDefault="00000000">
      <w:pPr>
        <w:pStyle w:val="a5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bookmarkStart w:id="25" w:name="_Toc27778"/>
      <w:bookmarkStart w:id="26" w:name="_Toc29194"/>
      <w:r>
        <w:rPr>
          <w:rFonts w:hint="eastAsia"/>
        </w:rPr>
        <w:t xml:space="preserve"> user</w:t>
      </w:r>
      <w:r>
        <w:rPr>
          <w:rFonts w:hint="eastAsia"/>
        </w:rPr>
        <w:t>表</w:t>
      </w:r>
      <w:bookmarkEnd w:id="25"/>
      <w:bookmarkEnd w:id="26"/>
    </w:p>
    <w:p w14:paraId="5257A92F" w14:textId="77777777" w:rsidR="00A063FB" w:rsidRDefault="00000000">
      <w:pPr>
        <w:pStyle w:val="3"/>
        <w:spacing w:before="0"/>
      </w:pPr>
      <w:bookmarkStart w:id="27" w:name="_Toc9903"/>
      <w:proofErr w:type="spellStart"/>
      <w:r>
        <w:rPr>
          <w:rFonts w:hint="eastAsia"/>
        </w:rPr>
        <w:t>student_auth</w:t>
      </w:r>
      <w:proofErr w:type="spellEnd"/>
      <w:r>
        <w:rPr>
          <w:rFonts w:hint="eastAsia"/>
        </w:rPr>
        <w:t>表</w:t>
      </w:r>
      <w:bookmarkEnd w:id="27"/>
    </w:p>
    <w:p w14:paraId="08023EFA" w14:textId="77777777" w:rsidR="00A063FB" w:rsidRDefault="00000000">
      <w:pPr>
        <w:ind w:firstLineChars="200" w:firstLine="420"/>
      </w:pPr>
      <w:r>
        <w:rPr>
          <w:rFonts w:hint="eastAsia"/>
          <w:sz w:val="21"/>
          <w:szCs w:val="21"/>
        </w:rPr>
        <w:t>存储学生实名认证信息，与user表为1:1关系。</w:t>
      </w:r>
    </w:p>
    <w:tbl>
      <w:tblPr>
        <w:tblW w:w="89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1"/>
        <w:gridCol w:w="1070"/>
        <w:gridCol w:w="1483"/>
        <w:gridCol w:w="4998"/>
      </w:tblGrid>
      <w:tr w:rsidR="00A063FB" w14:paraId="527C124C" w14:textId="77777777">
        <w:trPr>
          <w:tblHeader/>
          <w:jc w:val="center"/>
        </w:trPr>
        <w:tc>
          <w:tcPr>
            <w:tcW w:w="1371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936BA8F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字段名</w:t>
            </w:r>
          </w:p>
        </w:tc>
        <w:tc>
          <w:tcPr>
            <w:tcW w:w="1070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39FF391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数据类型</w:t>
            </w:r>
          </w:p>
        </w:tc>
        <w:tc>
          <w:tcPr>
            <w:tcW w:w="1483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A4FBF91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4998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074F8DC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备注</w:t>
            </w:r>
          </w:p>
        </w:tc>
      </w:tr>
      <w:tr w:rsidR="00A063FB" w14:paraId="7BF0CAB2" w14:textId="77777777">
        <w:trPr>
          <w:jc w:val="center"/>
        </w:trPr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CD6C98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auth_id</w:t>
            </w:r>
            <w:proofErr w:type="spellEnd"/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6FED4D4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937A242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认证ID</w:t>
            </w:r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6587E44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PK,AUTO_INCREMENT</w:t>
            </w:r>
          </w:p>
        </w:tc>
      </w:tr>
      <w:tr w:rsidR="00A063FB" w14:paraId="6EC4B6FC" w14:textId="77777777">
        <w:trPr>
          <w:jc w:val="center"/>
        </w:trPr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F9D0041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51FA58A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A1E7680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用户ID</w:t>
            </w:r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DB4DE6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user.user_id,UQ,NOT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0991B664" w14:textId="77777777">
        <w:trPr>
          <w:jc w:val="center"/>
        </w:trPr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BACC9C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student_id</w:t>
            </w:r>
            <w:proofErr w:type="spellEnd"/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EC57DE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97B0F7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学号</w:t>
            </w:r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10DCD82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A063FB" w14:paraId="4064EC61" w14:textId="77777777">
        <w:trPr>
          <w:jc w:val="center"/>
        </w:trPr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60EDCB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real_name</w:t>
            </w:r>
            <w:proofErr w:type="spellEnd"/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3363B45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28CC60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真实姓名</w:t>
            </w:r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D967720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A063FB" w14:paraId="487FD2F2" w14:textId="77777777">
        <w:trPr>
          <w:jc w:val="center"/>
        </w:trPr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ACD296A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college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BBAC21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6B4CC7D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学院</w:t>
            </w:r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115B2F9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A063FB" w14:paraId="4A590517" w14:textId="77777777">
        <w:trPr>
          <w:jc w:val="center"/>
        </w:trPr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ACC7B9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auth_status</w:t>
            </w:r>
            <w:proofErr w:type="spellEnd"/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AEE684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DCE1D82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认证状态</w:t>
            </w:r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74EEFFA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NULL,取值:pending/approved/rejected,默认 pending</w:t>
            </w:r>
          </w:p>
        </w:tc>
      </w:tr>
      <w:tr w:rsidR="00A063FB" w14:paraId="6AF572B5" w14:textId="77777777">
        <w:trPr>
          <w:jc w:val="center"/>
        </w:trPr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2510D5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auth_time</w:t>
            </w:r>
            <w:proofErr w:type="spellEnd"/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D038E2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C72232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认证审批时间</w:t>
            </w:r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BC2C1F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可空</w:t>
            </w:r>
          </w:p>
        </w:tc>
      </w:tr>
      <w:tr w:rsidR="00A063FB" w14:paraId="488D5F09" w14:textId="77777777">
        <w:trPr>
          <w:jc w:val="center"/>
        </w:trPr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53E749A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80C12AF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2359C23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申请时间</w:t>
            </w:r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DB3DF62" w14:textId="77777777" w:rsidR="00A063FB" w:rsidRDefault="00000000">
            <w:pPr>
              <w:pBdr>
                <w:bottom w:val="single" w:sz="12" w:space="1" w:color="000000"/>
              </w:pBd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NULL,默认 CURRENT_TIMESTAMP</w:t>
            </w:r>
          </w:p>
        </w:tc>
      </w:tr>
    </w:tbl>
    <w:p w14:paraId="7283AB17" w14:textId="77777777" w:rsidR="00A063FB" w:rsidRDefault="00000000">
      <w:pPr>
        <w:pStyle w:val="a5"/>
        <w:jc w:val="center"/>
        <w:rPr>
          <w:rFonts w:eastAsia="宋体"/>
        </w:rPr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bookmarkStart w:id="28" w:name="_Toc5873"/>
      <w:bookmarkStart w:id="29" w:name="_Toc10374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student_auth</w:t>
      </w:r>
      <w:proofErr w:type="spellEnd"/>
      <w:r>
        <w:rPr>
          <w:rFonts w:hint="eastAsia"/>
        </w:rPr>
        <w:t>表</w:t>
      </w:r>
      <w:bookmarkEnd w:id="28"/>
      <w:bookmarkEnd w:id="29"/>
    </w:p>
    <w:p w14:paraId="404794DB" w14:textId="77777777" w:rsidR="00A063FB" w:rsidRDefault="00000000">
      <w:pPr>
        <w:pStyle w:val="3"/>
        <w:spacing w:before="0"/>
      </w:pPr>
      <w:bookmarkStart w:id="30" w:name="_Toc15616"/>
      <w:r>
        <w:rPr>
          <w:rFonts w:hint="eastAsia"/>
        </w:rPr>
        <w:t>category表</w:t>
      </w:r>
      <w:bookmarkEnd w:id="30"/>
    </w:p>
    <w:p w14:paraId="15266702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管理商品分类，支持父子分类自关联。</w:t>
      </w:r>
    </w:p>
    <w:tbl>
      <w:tblPr>
        <w:tblW w:w="9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8"/>
        <w:gridCol w:w="1131"/>
        <w:gridCol w:w="679"/>
        <w:gridCol w:w="1125"/>
        <w:gridCol w:w="4941"/>
      </w:tblGrid>
      <w:tr w:rsidR="00A063FB" w14:paraId="494D081C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D4A7C35" w14:textId="77777777" w:rsidR="00A063FB" w:rsidRDefault="00000000">
            <w:pPr>
              <w:keepNext/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字段名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D8BFE35" w14:textId="77777777" w:rsidR="00A063FB" w:rsidRDefault="00000000">
            <w:pPr>
              <w:keepNext/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EA401F4" w14:textId="77777777" w:rsidR="00A063FB" w:rsidRDefault="00000000">
            <w:pPr>
              <w:keepNext/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4EBF184" w14:textId="77777777" w:rsidR="00A063FB" w:rsidRDefault="00000000">
            <w:pPr>
              <w:keepNext/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4941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A9D22CF" w14:textId="77777777" w:rsidR="00A063FB" w:rsidRDefault="00000000">
            <w:pPr>
              <w:keepNext/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备注</w:t>
            </w:r>
          </w:p>
        </w:tc>
      </w:tr>
      <w:tr w:rsidR="00A063FB" w14:paraId="38F9955D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B3CFAC2" w14:textId="77777777" w:rsidR="00A063FB" w:rsidRDefault="00000000">
            <w:pPr>
              <w:keepNext/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6C9D1F" w14:textId="77777777" w:rsidR="00A063FB" w:rsidRDefault="00000000">
            <w:pPr>
              <w:keepNext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AD49464" w14:textId="77777777" w:rsidR="00A063FB" w:rsidRDefault="00000000">
            <w:pPr>
              <w:keepNext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4D89E9" w14:textId="77777777" w:rsidR="00A063FB" w:rsidRDefault="00000000">
            <w:pPr>
              <w:keepNext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分类ID</w:t>
            </w:r>
          </w:p>
        </w:tc>
        <w:tc>
          <w:tcPr>
            <w:tcW w:w="494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1B0715C" w14:textId="77777777" w:rsidR="00A063FB" w:rsidRDefault="00000000">
            <w:pPr>
              <w:keepNext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PK,AUTO_INCREMENT</w:t>
            </w:r>
          </w:p>
        </w:tc>
      </w:tr>
      <w:tr w:rsidR="00A063FB" w14:paraId="78213756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E3DA70" w14:textId="77777777" w:rsidR="00A063FB" w:rsidRDefault="00000000">
            <w:pPr>
              <w:keepNext/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category_name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3FE9BC" w14:textId="77777777" w:rsidR="00A063FB" w:rsidRDefault="00000000">
            <w:pPr>
              <w:keepNext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FF68C1D" w14:textId="77777777" w:rsidR="00A063FB" w:rsidRDefault="00000000">
            <w:pPr>
              <w:keepNext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6A24EE" w14:textId="77777777" w:rsidR="00A063FB" w:rsidRDefault="00000000">
            <w:pPr>
              <w:keepNext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分类名称</w:t>
            </w:r>
          </w:p>
        </w:tc>
        <w:tc>
          <w:tcPr>
            <w:tcW w:w="494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317839F" w14:textId="77777777" w:rsidR="00A063FB" w:rsidRDefault="00000000">
            <w:pPr>
              <w:keepNext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A063FB" w14:paraId="3819D751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D54D082" w14:textId="77777777" w:rsidR="00A063FB" w:rsidRDefault="00000000">
            <w:pPr>
              <w:keepNext/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parent_id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9CFE538" w14:textId="77777777" w:rsidR="00A063FB" w:rsidRDefault="00000000">
            <w:pPr>
              <w:keepNext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7994E97" w14:textId="77777777" w:rsidR="00A063FB" w:rsidRDefault="00000000">
            <w:pPr>
              <w:keepNext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F68C801" w14:textId="77777777" w:rsidR="00A063FB" w:rsidRDefault="00000000">
            <w:pPr>
              <w:keepNext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父分类ID</w:t>
            </w:r>
          </w:p>
        </w:tc>
        <w:tc>
          <w:tcPr>
            <w:tcW w:w="494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1CD9D57" w14:textId="77777777" w:rsidR="00A063FB" w:rsidRDefault="00000000">
            <w:pPr>
              <w:keepNext/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category.category_id</w:t>
            </w:r>
            <w:proofErr w:type="spellEnd"/>
            <w:r>
              <w:rPr>
                <w:sz w:val="21"/>
                <w:szCs w:val="21"/>
              </w:rPr>
              <w:t>，可空（顶级分类）</w:t>
            </w:r>
          </w:p>
        </w:tc>
      </w:tr>
      <w:tr w:rsidR="00A063FB" w14:paraId="50D613D2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266078E" w14:textId="77777777" w:rsidR="00A063FB" w:rsidRDefault="00000000">
            <w:pPr>
              <w:keepNext/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sort_order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F3CB737" w14:textId="77777777" w:rsidR="00A063FB" w:rsidRDefault="00000000">
            <w:pPr>
              <w:keepNext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74D90A5" w14:textId="77777777" w:rsidR="00A063FB" w:rsidRDefault="00000000">
            <w:pPr>
              <w:keepNext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5B2F7B7" w14:textId="77777777" w:rsidR="00A063FB" w:rsidRDefault="00000000">
            <w:pPr>
              <w:keepNext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排序序号</w:t>
            </w:r>
          </w:p>
        </w:tc>
        <w:tc>
          <w:tcPr>
            <w:tcW w:w="494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DD5DEEE" w14:textId="77777777" w:rsidR="00A063FB" w:rsidRDefault="00000000">
            <w:pPr>
              <w:keepNext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 0</w:t>
            </w:r>
          </w:p>
        </w:tc>
      </w:tr>
      <w:tr w:rsidR="00A063FB" w14:paraId="2CCB8B6E" w14:textId="77777777">
        <w:trPr>
          <w:jc w:val="center"/>
        </w:trPr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FC34471" w14:textId="77777777" w:rsidR="00A063FB" w:rsidRDefault="00000000">
            <w:pPr>
              <w:keepNext/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258522" w14:textId="77777777" w:rsidR="00A063FB" w:rsidRDefault="00000000">
            <w:pPr>
              <w:keepNext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7713A46" w14:textId="77777777" w:rsidR="00A063FB" w:rsidRDefault="00000000">
            <w:pPr>
              <w:keepNext/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DD56FDD" w14:textId="77777777" w:rsidR="00A063FB" w:rsidRDefault="00000000">
            <w:pPr>
              <w:keepNext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创建时间</w:t>
            </w:r>
          </w:p>
        </w:tc>
        <w:tc>
          <w:tcPr>
            <w:tcW w:w="494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31425B" w14:textId="77777777" w:rsidR="00A063FB" w:rsidRDefault="00000000">
            <w:pPr>
              <w:keepNext/>
              <w:pBdr>
                <w:bottom w:val="single" w:sz="12" w:space="1" w:color="000000"/>
              </w:pBd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 CURRENT_TIMESTAMP</w:t>
            </w:r>
          </w:p>
        </w:tc>
      </w:tr>
    </w:tbl>
    <w:p w14:paraId="17B0C3DE" w14:textId="77777777" w:rsidR="00A063FB" w:rsidRDefault="00000000">
      <w:pPr>
        <w:pStyle w:val="a5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3</w:t>
      </w:r>
      <w:r>
        <w:fldChar w:fldCharType="end"/>
      </w:r>
      <w:bookmarkStart w:id="31" w:name="_Toc17954"/>
      <w:bookmarkStart w:id="32" w:name="_Toc21636"/>
      <w:r>
        <w:rPr>
          <w:rFonts w:hint="eastAsia"/>
        </w:rPr>
        <w:t xml:space="preserve"> category</w:t>
      </w:r>
      <w:r>
        <w:rPr>
          <w:rFonts w:hint="eastAsia"/>
        </w:rPr>
        <w:t>表</w:t>
      </w:r>
      <w:bookmarkEnd w:id="31"/>
      <w:bookmarkEnd w:id="32"/>
    </w:p>
    <w:p w14:paraId="7356EB5F" w14:textId="77777777" w:rsidR="00A063FB" w:rsidRDefault="00000000">
      <w:pPr>
        <w:pStyle w:val="3"/>
      </w:pPr>
      <w:bookmarkStart w:id="33" w:name="_Toc19917"/>
      <w:r>
        <w:rPr>
          <w:rFonts w:hint="eastAsia"/>
        </w:rPr>
        <w:t>goods表</w:t>
      </w:r>
      <w:bookmarkEnd w:id="33"/>
    </w:p>
    <w:p w14:paraId="68907F8A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存储商品核心信息，关联卖家与分类。商品状态贯穿审核、锁定、售出全流程。</w:t>
      </w:r>
    </w:p>
    <w:tbl>
      <w:tblPr>
        <w:tblW w:w="95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6"/>
        <w:gridCol w:w="1059"/>
        <w:gridCol w:w="847"/>
        <w:gridCol w:w="1037"/>
        <w:gridCol w:w="5151"/>
      </w:tblGrid>
      <w:tr w:rsidR="00A063FB" w14:paraId="0ABC5FD7" w14:textId="77777777">
        <w:trPr>
          <w:tblHeader/>
          <w:jc w:val="center"/>
        </w:trPr>
        <w:tc>
          <w:tcPr>
            <w:tcW w:w="1458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A79BDDB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字段名</w:t>
            </w:r>
          </w:p>
        </w:tc>
        <w:tc>
          <w:tcPr>
            <w:tcW w:w="1059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B754389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数据类型</w:t>
            </w:r>
          </w:p>
        </w:tc>
        <w:tc>
          <w:tcPr>
            <w:tcW w:w="847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CACDBD3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1057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E7A0DA2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5149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B69F3D7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备注</w:t>
            </w:r>
          </w:p>
        </w:tc>
      </w:tr>
      <w:tr w:rsidR="00A063FB" w14:paraId="0CF7B64B" w14:textId="77777777">
        <w:trPr>
          <w:jc w:val="center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7B581AF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goods_id</w:t>
            </w:r>
            <w:proofErr w:type="spellEnd"/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93D1AD4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83ADB0F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F29016" w14:textId="77777777" w:rsidR="00A063FB" w:rsidRDefault="00000000">
            <w:pPr>
              <w:snapToGrid w:val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商品ID</w:t>
            </w:r>
          </w:p>
        </w:tc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88E7A53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PK,AUTO_INCREMENT</w:t>
            </w:r>
          </w:p>
        </w:tc>
      </w:tr>
      <w:tr w:rsidR="00A063FB" w14:paraId="63F5A013" w14:textId="77777777">
        <w:trPr>
          <w:jc w:val="center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1923B4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seller_id</w:t>
            </w:r>
            <w:proofErr w:type="spellEnd"/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7B7CA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56A8283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21DC5FD" w14:textId="77777777" w:rsidR="00A063FB" w:rsidRDefault="00000000">
            <w:pPr>
              <w:snapToGrid w:val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卖家ID</w:t>
            </w:r>
          </w:p>
        </w:tc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B41520E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user.user_id,NOT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6F8579F6" w14:textId="77777777">
        <w:trPr>
          <w:jc w:val="center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10AF38F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category_id</w:t>
            </w:r>
            <w:proofErr w:type="spellEnd"/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C2E9C0C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25762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330232" w14:textId="77777777" w:rsidR="00A063FB" w:rsidRDefault="00000000">
            <w:pPr>
              <w:snapToGrid w:val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分类ID</w:t>
            </w:r>
          </w:p>
        </w:tc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2E8294F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category.category_id,NOT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64CA88D2" w14:textId="77777777">
        <w:trPr>
          <w:jc w:val="center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EA4D065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title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3DBA09C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BAD6C7E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200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728063A" w14:textId="77777777" w:rsidR="00A063FB" w:rsidRDefault="00000000">
            <w:pPr>
              <w:snapToGrid w:val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商品标题</w:t>
            </w:r>
          </w:p>
        </w:tc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5839A7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A063FB" w14:paraId="6E7200D0" w14:textId="77777777">
        <w:trPr>
          <w:jc w:val="center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8EFD135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description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339ADD4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6CE741C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94924B2" w14:textId="77777777" w:rsidR="00A063FB" w:rsidRDefault="00000000">
            <w:pPr>
              <w:snapToGrid w:val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商品描述</w:t>
            </w:r>
          </w:p>
        </w:tc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611A84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可空</w:t>
            </w:r>
          </w:p>
        </w:tc>
      </w:tr>
      <w:tr w:rsidR="00A063FB" w14:paraId="2D2A61BC" w14:textId="77777777">
        <w:trPr>
          <w:jc w:val="center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69614EA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price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AD177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96A34D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(10,2)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7A7C5E" w14:textId="77777777" w:rsidR="00A063FB" w:rsidRDefault="00000000">
            <w:pPr>
              <w:snapToGrid w:val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标价</w:t>
            </w:r>
          </w:p>
        </w:tc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801EE93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A063FB" w14:paraId="06670314" w14:textId="77777777">
        <w:trPr>
          <w:jc w:val="center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F4251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condition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A3FBB3F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FF3C32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FB541F9" w14:textId="77777777" w:rsidR="00A063FB" w:rsidRDefault="00000000">
            <w:pPr>
              <w:snapToGrid w:val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成色</w:t>
            </w:r>
          </w:p>
        </w:tc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7B0D84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NULL,取值：全新/几乎全新/轻微使用/明显痕迹</w:t>
            </w:r>
          </w:p>
        </w:tc>
      </w:tr>
      <w:tr w:rsidR="00A063FB" w14:paraId="4003B05D" w14:textId="77777777">
        <w:trPr>
          <w:jc w:val="center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EDC878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goods_status</w:t>
            </w:r>
            <w:proofErr w:type="spellEnd"/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3071E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E8E30E9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FF748DE" w14:textId="77777777" w:rsidR="00A063FB" w:rsidRDefault="00000000">
            <w:pPr>
              <w:snapToGrid w:val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商品状</w:t>
            </w:r>
            <w:r>
              <w:rPr>
                <w:sz w:val="21"/>
                <w:szCs w:val="21"/>
              </w:rPr>
              <w:lastRenderedPageBreak/>
              <w:t>态</w:t>
            </w:r>
          </w:p>
        </w:tc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CB3279E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NOT NULL,取值：</w:t>
            </w:r>
            <w:r>
              <w:rPr>
                <w:sz w:val="21"/>
                <w:szCs w:val="21"/>
              </w:rPr>
              <w:lastRenderedPageBreak/>
              <w:t>pending/approved/rejected/locked/sold/offline，默认 pending</w:t>
            </w:r>
          </w:p>
        </w:tc>
      </w:tr>
      <w:tr w:rsidR="00A063FB" w14:paraId="1DB0FC16" w14:textId="77777777">
        <w:trPr>
          <w:jc w:val="center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891C310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lastRenderedPageBreak/>
              <w:t>view_count</w:t>
            </w:r>
            <w:proofErr w:type="spellEnd"/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AF5308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B5289B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87A5546" w14:textId="77777777" w:rsidR="00A063FB" w:rsidRDefault="00000000">
            <w:pPr>
              <w:snapToGrid w:val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浏览次数</w:t>
            </w:r>
          </w:p>
        </w:tc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8263AF7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NULL,默认 0</w:t>
            </w:r>
          </w:p>
        </w:tc>
      </w:tr>
      <w:tr w:rsidR="00A063FB" w14:paraId="6E24674C" w14:textId="77777777">
        <w:trPr>
          <w:jc w:val="center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9C3901D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E7C843F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9EA4B5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C582184" w14:textId="77777777" w:rsidR="00A063FB" w:rsidRDefault="00000000">
            <w:pPr>
              <w:snapToGrid w:val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发布时间</w:t>
            </w:r>
          </w:p>
        </w:tc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C0A9C8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 CURRENT_TIMESTAMP</w:t>
            </w:r>
          </w:p>
        </w:tc>
      </w:tr>
      <w:tr w:rsidR="00A063FB" w14:paraId="211A6CBC" w14:textId="77777777">
        <w:trPr>
          <w:jc w:val="center"/>
        </w:trPr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59BB08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updated_at</w:t>
            </w:r>
            <w:proofErr w:type="spellEnd"/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D0878F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ED423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B129DA3" w14:textId="77777777" w:rsidR="00A063FB" w:rsidRDefault="00000000">
            <w:pPr>
              <w:snapToGrid w:val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更新时间</w:t>
            </w:r>
          </w:p>
        </w:tc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43645A4" w14:textId="77777777" w:rsidR="00A063FB" w:rsidRDefault="00000000">
            <w:pPr>
              <w:pBdr>
                <w:bottom w:val="single" w:sz="12" w:space="1" w:color="000000"/>
              </w:pBd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自动更新</w:t>
            </w:r>
          </w:p>
        </w:tc>
      </w:tr>
    </w:tbl>
    <w:p w14:paraId="0DCA3F11" w14:textId="77777777" w:rsidR="00A063FB" w:rsidRDefault="00000000">
      <w:pPr>
        <w:pStyle w:val="a5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4</w:t>
      </w:r>
      <w:r>
        <w:fldChar w:fldCharType="end"/>
      </w:r>
      <w:bookmarkStart w:id="34" w:name="_Toc27402"/>
      <w:bookmarkStart w:id="35" w:name="_Toc32716"/>
      <w:r>
        <w:rPr>
          <w:rFonts w:hint="eastAsia"/>
        </w:rPr>
        <w:t xml:space="preserve"> goods</w:t>
      </w:r>
      <w:r>
        <w:rPr>
          <w:rFonts w:hint="eastAsia"/>
        </w:rPr>
        <w:t>表</w:t>
      </w:r>
      <w:bookmarkEnd w:id="34"/>
      <w:bookmarkEnd w:id="35"/>
    </w:p>
    <w:p w14:paraId="22E22FB1" w14:textId="77777777" w:rsidR="00A063FB" w:rsidRDefault="00000000">
      <w:pPr>
        <w:pStyle w:val="3"/>
        <w:spacing w:before="0"/>
      </w:pPr>
      <w:bookmarkStart w:id="36" w:name="_Toc26267"/>
      <w:proofErr w:type="spellStart"/>
      <w:r>
        <w:rPr>
          <w:rFonts w:hint="eastAsia"/>
        </w:rPr>
        <w:t>goods_image</w:t>
      </w:r>
      <w:proofErr w:type="spellEnd"/>
      <w:r>
        <w:rPr>
          <w:rFonts w:hint="eastAsia"/>
        </w:rPr>
        <w:t>表</w:t>
      </w:r>
      <w:bookmarkEnd w:id="36"/>
    </w:p>
    <w:p w14:paraId="5A4C5BD6" w14:textId="77777777" w:rsidR="00A063FB" w:rsidRDefault="00000000">
      <w:pPr>
        <w:ind w:firstLineChars="2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一件商品可有多张图片，与goods为1:N关系。</w:t>
      </w:r>
    </w:p>
    <w:tbl>
      <w:tblPr>
        <w:tblW w:w="9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1445"/>
        <w:gridCol w:w="890"/>
        <w:gridCol w:w="1441"/>
        <w:gridCol w:w="4072"/>
      </w:tblGrid>
      <w:tr w:rsidR="00A063FB" w14:paraId="165616BA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E6C05F9" w14:textId="77777777" w:rsidR="00A063FB" w:rsidRDefault="00000000">
            <w:pPr>
              <w:snapToGri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字段名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12DE424" w14:textId="77777777" w:rsidR="00A063FB" w:rsidRDefault="00000000">
            <w:pPr>
              <w:snapToGri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数据类型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8962C3E" w14:textId="77777777" w:rsidR="00A063FB" w:rsidRDefault="00000000">
            <w:pPr>
              <w:snapToGri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长度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42C2754" w14:textId="77777777" w:rsidR="00A063FB" w:rsidRDefault="00000000">
            <w:pPr>
              <w:snapToGri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说明</w:t>
            </w:r>
          </w:p>
        </w:tc>
        <w:tc>
          <w:tcPr>
            <w:tcW w:w="4072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CEDB56F" w14:textId="77777777" w:rsidR="00A063FB" w:rsidRDefault="00000000">
            <w:pPr>
              <w:snapToGri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备注</w:t>
            </w:r>
          </w:p>
        </w:tc>
      </w:tr>
      <w:tr w:rsidR="00A063FB" w14:paraId="0633D1EE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FB2A845" w14:textId="77777777" w:rsidR="00A063FB" w:rsidRDefault="00000000">
            <w:pPr>
              <w:snapToGrid w:val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image_id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3EE62F2" w14:textId="77777777" w:rsidR="00A063FB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B568566" w14:textId="77777777" w:rsidR="00A063FB" w:rsidRDefault="00000000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488FB0" w14:textId="77777777" w:rsidR="00A063FB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图片ID</w:t>
            </w: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7BD5A09" w14:textId="77777777" w:rsidR="00A063FB" w:rsidRDefault="00000000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PK,AUTO_INCREMENT</w:t>
            </w:r>
          </w:p>
        </w:tc>
      </w:tr>
      <w:tr w:rsidR="00A063FB" w14:paraId="33D70071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D0955F4" w14:textId="77777777" w:rsidR="00A063FB" w:rsidRDefault="00000000">
            <w:pPr>
              <w:snapToGrid w:val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goods_id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A3337D9" w14:textId="77777777" w:rsidR="00A063FB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F2613D" w14:textId="77777777" w:rsidR="00A063FB" w:rsidRDefault="00000000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2894018" w14:textId="77777777" w:rsidR="00A063FB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商品ID</w:t>
            </w: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66CB7E1" w14:textId="77777777" w:rsidR="00A063FB" w:rsidRDefault="00000000">
            <w:pPr>
              <w:snapToGrid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FK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goods.goods_id,NOT</w:t>
            </w:r>
            <w:proofErr w:type="spellEnd"/>
            <w:r>
              <w:rPr>
                <w:sz w:val="18"/>
                <w:szCs w:val="18"/>
              </w:rPr>
              <w:t xml:space="preserve"> NULL</w:t>
            </w:r>
          </w:p>
        </w:tc>
      </w:tr>
      <w:tr w:rsidR="00A063FB" w14:paraId="0BCDE9AE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A38B063" w14:textId="77777777" w:rsidR="00A063FB" w:rsidRDefault="00000000">
            <w:pPr>
              <w:snapToGrid w:val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image_url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BD3AECA" w14:textId="77777777" w:rsidR="00A063FB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2E559A5" w14:textId="77777777" w:rsidR="00A063FB" w:rsidRDefault="00000000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3ACD5C1" w14:textId="77777777" w:rsidR="00A063FB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图片URL</w:t>
            </w: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90F32E" w14:textId="77777777" w:rsidR="00A063FB" w:rsidRDefault="00000000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NULL</w:t>
            </w:r>
          </w:p>
        </w:tc>
      </w:tr>
      <w:tr w:rsidR="00A063FB" w14:paraId="1EDA39C3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58A7400" w14:textId="77777777" w:rsidR="00A063FB" w:rsidRDefault="00000000">
            <w:pPr>
              <w:snapToGrid w:val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sort_order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B912241" w14:textId="77777777" w:rsidR="00A063FB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DBF3FF" w14:textId="77777777" w:rsidR="00A063FB" w:rsidRDefault="00000000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62C7C6B" w14:textId="77777777" w:rsidR="00A063FB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排序</w:t>
            </w: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3ADD53C" w14:textId="77777777" w:rsidR="00A063FB" w:rsidRDefault="00000000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默认 0</w:t>
            </w:r>
          </w:p>
        </w:tc>
      </w:tr>
      <w:tr w:rsidR="00A063FB" w14:paraId="0413023A" w14:textId="77777777">
        <w:trPr>
          <w:jc w:val="center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4E6B4F3" w14:textId="77777777" w:rsidR="00A063FB" w:rsidRDefault="00000000">
            <w:pPr>
              <w:snapToGrid w:val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1B89038" w14:textId="77777777" w:rsidR="00A063FB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8161D3" w14:textId="77777777" w:rsidR="00A063FB" w:rsidRDefault="00000000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E92BF4F" w14:textId="77777777" w:rsidR="00A063FB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上传时间</w:t>
            </w: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EC203A7" w14:textId="77777777" w:rsidR="00A063FB" w:rsidRDefault="00000000">
            <w:pPr>
              <w:pBdr>
                <w:bottom w:val="single" w:sz="12" w:space="1" w:color="000000"/>
              </w:pBd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默认 CURRENT_TIMESTAMP</w:t>
            </w:r>
          </w:p>
        </w:tc>
      </w:tr>
    </w:tbl>
    <w:p w14:paraId="68491567" w14:textId="77777777" w:rsidR="00A063FB" w:rsidRDefault="00000000">
      <w:pPr>
        <w:pStyle w:val="a5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5</w:t>
      </w:r>
      <w:r>
        <w:fldChar w:fldCharType="end"/>
      </w:r>
      <w:bookmarkStart w:id="37" w:name="_Toc22876"/>
      <w:bookmarkStart w:id="38" w:name="_Toc29681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goods_image</w:t>
      </w:r>
      <w:proofErr w:type="spellEnd"/>
      <w:r>
        <w:rPr>
          <w:rFonts w:hint="eastAsia"/>
        </w:rPr>
        <w:t>表</w:t>
      </w:r>
      <w:bookmarkEnd w:id="37"/>
      <w:bookmarkEnd w:id="38"/>
    </w:p>
    <w:p w14:paraId="56C7024F" w14:textId="77777777" w:rsidR="00A063FB" w:rsidRDefault="00000000">
      <w:pPr>
        <w:pStyle w:val="3"/>
      </w:pPr>
      <w:bookmarkStart w:id="39" w:name="_Toc10054"/>
      <w:r>
        <w:rPr>
          <w:rFonts w:hint="eastAsia"/>
        </w:rPr>
        <w:t>favorite表</w:t>
      </w:r>
      <w:bookmarkEnd w:id="39"/>
    </w:p>
    <w:p w14:paraId="2BB06E23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记录用户收藏商品的多对多关联关系。</w:t>
      </w:r>
    </w:p>
    <w:tbl>
      <w:tblPr>
        <w:tblW w:w="9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1117"/>
        <w:gridCol w:w="672"/>
        <w:gridCol w:w="1113"/>
        <w:gridCol w:w="5216"/>
      </w:tblGrid>
      <w:tr w:rsidR="00A063FB" w14:paraId="2C339723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A7DFB99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字段名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E29EFFA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9E82A07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AA13114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4949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4E47A45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备注</w:t>
            </w:r>
          </w:p>
        </w:tc>
      </w:tr>
      <w:tr w:rsidR="00A063FB" w14:paraId="09A1FA9C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239ED09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favorite_id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3474B83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128A0E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EB0ABB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收藏ID</w:t>
            </w:r>
          </w:p>
        </w:tc>
        <w:tc>
          <w:tcPr>
            <w:tcW w:w="49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AB9168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PK,AUTO_INCREMENT</w:t>
            </w:r>
          </w:p>
        </w:tc>
      </w:tr>
      <w:tr w:rsidR="00A063FB" w14:paraId="6D254E45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617E3AD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8635BE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0C8A852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CEE13A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用户ID</w:t>
            </w:r>
          </w:p>
        </w:tc>
        <w:tc>
          <w:tcPr>
            <w:tcW w:w="49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474BA8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user.user_id,NOT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7A7DCD5F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B389CD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goods_id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5E67E0F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67EF300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F3CE98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商品ID</w:t>
            </w:r>
          </w:p>
        </w:tc>
        <w:tc>
          <w:tcPr>
            <w:tcW w:w="49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ED8493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goods.goods_id,NOT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3AB64AE6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73CA23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C28A0D9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DAFA8D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EDB580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收藏时间</w:t>
            </w:r>
          </w:p>
        </w:tc>
        <w:tc>
          <w:tcPr>
            <w:tcW w:w="49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589E1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</w:t>
            </w:r>
            <w:r>
              <w:rPr>
                <w:rFonts w:hint="eastAsia"/>
                <w:sz w:val="21"/>
                <w:szCs w:val="21"/>
              </w:rPr>
              <w:t>CURRENT_TIMESTAMP</w:t>
            </w:r>
          </w:p>
        </w:tc>
      </w:tr>
      <w:tr w:rsidR="00A063FB" w14:paraId="64E95D4D" w14:textId="77777777">
        <w:trPr>
          <w:jc w:val="center"/>
        </w:trPr>
        <w:tc>
          <w:tcPr>
            <w:tcW w:w="9564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E643244" w14:textId="77777777" w:rsidR="00A063FB" w:rsidRDefault="00000000">
            <w:pPr>
              <w:pBdr>
                <w:bottom w:val="single" w:sz="12" w:space="1" w:color="000000"/>
              </w:pBd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UQ(</w:t>
            </w:r>
            <w:proofErr w:type="spellStart"/>
            <w:r>
              <w:rPr>
                <w:rFonts w:hint="eastAsia"/>
                <w:b/>
                <w:bCs/>
                <w:sz w:val="21"/>
                <w:szCs w:val="21"/>
              </w:rPr>
              <w:t>user_id</w:t>
            </w:r>
            <w:proofErr w:type="spellEnd"/>
            <w:r>
              <w:rPr>
                <w:rFonts w:hint="eastAsia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hint="eastAsia"/>
                <w:b/>
                <w:bCs/>
                <w:sz w:val="21"/>
                <w:szCs w:val="21"/>
              </w:rPr>
              <w:t>goods_id</w:t>
            </w:r>
            <w:proofErr w:type="spellEnd"/>
            <w:r>
              <w:rPr>
                <w:rFonts w:hint="eastAsia"/>
                <w:b/>
                <w:bCs/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防止重复收藏</w:t>
            </w:r>
          </w:p>
        </w:tc>
      </w:tr>
    </w:tbl>
    <w:p w14:paraId="67AD43E3" w14:textId="77777777" w:rsidR="00A063FB" w:rsidRDefault="00000000">
      <w:pPr>
        <w:pStyle w:val="a5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6</w:t>
      </w:r>
      <w:r>
        <w:fldChar w:fldCharType="end"/>
      </w:r>
      <w:bookmarkStart w:id="40" w:name="_Toc22023"/>
      <w:bookmarkStart w:id="41" w:name="_Toc25948"/>
      <w:r>
        <w:rPr>
          <w:rFonts w:hint="eastAsia"/>
        </w:rPr>
        <w:t xml:space="preserve"> favorite</w:t>
      </w:r>
      <w:r>
        <w:rPr>
          <w:rFonts w:hint="eastAsia"/>
        </w:rPr>
        <w:t>表</w:t>
      </w:r>
      <w:bookmarkEnd w:id="40"/>
      <w:bookmarkEnd w:id="41"/>
    </w:p>
    <w:p w14:paraId="7D125166" w14:textId="77777777" w:rsidR="00A063FB" w:rsidRDefault="00000000">
      <w:pPr>
        <w:pStyle w:val="3"/>
      </w:pPr>
      <w:bookmarkStart w:id="42" w:name="_Toc15858"/>
      <w:proofErr w:type="spellStart"/>
      <w:r>
        <w:rPr>
          <w:rFonts w:hint="eastAsia"/>
        </w:rPr>
        <w:t>bargain_offer</w:t>
      </w:r>
      <w:proofErr w:type="spellEnd"/>
      <w:r>
        <w:rPr>
          <w:rFonts w:hint="eastAsia"/>
        </w:rPr>
        <w:t>表</w:t>
      </w:r>
      <w:bookmarkEnd w:id="42"/>
    </w:p>
    <w:p w14:paraId="42C9B283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存储买家对商品的议价记录，支持多轮报价与卖家还价。</w:t>
      </w:r>
    </w:p>
    <w:tbl>
      <w:tblPr>
        <w:tblW w:w="95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1"/>
        <w:gridCol w:w="1064"/>
        <w:gridCol w:w="851"/>
        <w:gridCol w:w="1384"/>
        <w:gridCol w:w="4480"/>
      </w:tblGrid>
      <w:tr w:rsidR="00A063FB" w14:paraId="0A8499C5" w14:textId="77777777">
        <w:trPr>
          <w:tblHeader/>
          <w:jc w:val="center"/>
        </w:trPr>
        <w:tc>
          <w:tcPr>
            <w:tcW w:w="1791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ED21A30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字段名</w:t>
            </w:r>
          </w:p>
        </w:tc>
        <w:tc>
          <w:tcPr>
            <w:tcW w:w="1064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39207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数据类型</w:t>
            </w:r>
          </w:p>
        </w:tc>
        <w:tc>
          <w:tcPr>
            <w:tcW w:w="851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4461AA4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1384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078E869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4480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978CE06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备注</w:t>
            </w:r>
          </w:p>
        </w:tc>
      </w:tr>
      <w:tr w:rsidR="00A063FB" w14:paraId="63504674" w14:textId="77777777">
        <w:trPr>
          <w:jc w:val="center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C0BC906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offer_id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B2BB65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6FEBBD7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78DC3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议价ID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8A594F4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PK,AUTO_INCREMENT</w:t>
            </w:r>
          </w:p>
        </w:tc>
      </w:tr>
      <w:tr w:rsidR="00A063FB" w14:paraId="0842B3B0" w14:textId="77777777">
        <w:trPr>
          <w:jc w:val="center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9ABCCF9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goods_id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EE33775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DD37CE4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56AF432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商品ID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326F2F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goods.goods_id,NOT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15B57F78" w14:textId="77777777">
        <w:trPr>
          <w:jc w:val="center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1F419E5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buyer_id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C921E15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98C32E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B84A471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买家ID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AA56235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user.user_id,NOT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11F9EE2A" w14:textId="77777777">
        <w:trPr>
          <w:jc w:val="center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EE7EDDE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offer_price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29D3E3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5693C84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(10,2)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143810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买家出价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5BA952E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A063FB" w14:paraId="32FEBAD7" w14:textId="77777777">
        <w:trPr>
          <w:jc w:val="center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C327CD4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seller_response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7EB9400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99ACA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82393F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卖家处理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3DAFBE7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取值：pending/accepted/rejected/countered，默认pending</w:t>
            </w:r>
          </w:p>
        </w:tc>
      </w:tr>
      <w:tr w:rsidR="00A063FB" w14:paraId="71B0FDE5" w14:textId="77777777">
        <w:trPr>
          <w:jc w:val="center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528F90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counter_price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75A6FC4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37E6DC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(10,2)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44607E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卖家还价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AA84AE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可空，仅</w:t>
            </w:r>
            <w:proofErr w:type="spellStart"/>
            <w:r>
              <w:rPr>
                <w:sz w:val="21"/>
                <w:szCs w:val="21"/>
              </w:rPr>
              <w:t>seller_response</w:t>
            </w:r>
            <w:proofErr w:type="spellEnd"/>
            <w:r>
              <w:rPr>
                <w:sz w:val="21"/>
                <w:szCs w:val="21"/>
              </w:rPr>
              <w:t>=countered时有值</w:t>
            </w:r>
          </w:p>
        </w:tc>
      </w:tr>
      <w:tr w:rsidR="00A063FB" w14:paraId="658A6559" w14:textId="77777777">
        <w:trPr>
          <w:jc w:val="center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E092F9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offer_status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1741910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F246CA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2929443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议价状态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C4EC939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NULL,取值：active/accepted/rejected/closed，默认active</w:t>
            </w:r>
          </w:p>
        </w:tc>
      </w:tr>
      <w:tr w:rsidR="00A063FB" w14:paraId="054B0E46" w14:textId="77777777">
        <w:trPr>
          <w:jc w:val="center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95EF8C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B7A9DEC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A091FF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B1CB154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发起时间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6CBD8DA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 CURRENT_TIMESTAMP</w:t>
            </w:r>
          </w:p>
        </w:tc>
      </w:tr>
      <w:tr w:rsidR="00A063FB" w14:paraId="1C74F48F" w14:textId="77777777">
        <w:trPr>
          <w:jc w:val="center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B6F3646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updated_at</w:t>
            </w:r>
            <w:proofErr w:type="spellEnd"/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481E0A9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594AD4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3C9511F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更新时间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D39C630" w14:textId="77777777" w:rsidR="00A063FB" w:rsidRDefault="00000000">
            <w:pPr>
              <w:pBdr>
                <w:bottom w:val="single" w:sz="12" w:space="1" w:color="000000"/>
              </w:pBd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自动更新</w:t>
            </w:r>
          </w:p>
        </w:tc>
      </w:tr>
    </w:tbl>
    <w:p w14:paraId="4DD6D29D" w14:textId="77777777" w:rsidR="00A063FB" w:rsidRDefault="00000000">
      <w:pPr>
        <w:pStyle w:val="a5"/>
        <w:jc w:val="center"/>
      </w:pPr>
      <w:r>
        <w:lastRenderedPageBreak/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7</w:t>
      </w:r>
      <w:r>
        <w:fldChar w:fldCharType="end"/>
      </w:r>
      <w:bookmarkStart w:id="43" w:name="_Toc24280"/>
      <w:bookmarkStart w:id="44" w:name="_Toc23433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bargain_offer</w:t>
      </w:r>
      <w:proofErr w:type="spellEnd"/>
      <w:r>
        <w:rPr>
          <w:rFonts w:hint="eastAsia"/>
        </w:rPr>
        <w:t>表</w:t>
      </w:r>
      <w:bookmarkEnd w:id="43"/>
      <w:bookmarkEnd w:id="44"/>
    </w:p>
    <w:p w14:paraId="455AA182" w14:textId="77777777" w:rsidR="00A063FB" w:rsidRDefault="00000000">
      <w:pPr>
        <w:pStyle w:val="3"/>
      </w:pPr>
      <w:bookmarkStart w:id="45" w:name="_Toc16916"/>
      <w:proofErr w:type="spellStart"/>
      <w:r>
        <w:rPr>
          <w:rFonts w:hint="eastAsia"/>
        </w:rPr>
        <w:t>trade_order</w:t>
      </w:r>
      <w:proofErr w:type="spellEnd"/>
      <w:r>
        <w:rPr>
          <w:rFonts w:hint="eastAsia"/>
        </w:rPr>
        <w:t>表</w:t>
      </w:r>
      <w:bookmarkEnd w:id="45"/>
    </w:p>
    <w:p w14:paraId="40F2D536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存储真实交易订单，是下单后的核心表。业务逻辑层需确保同一商品同一时刻只有一个有效订单。</w:t>
      </w:r>
    </w:p>
    <w:tbl>
      <w:tblPr>
        <w:tblW w:w="95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6"/>
        <w:gridCol w:w="1062"/>
        <w:gridCol w:w="850"/>
        <w:gridCol w:w="1202"/>
        <w:gridCol w:w="4980"/>
      </w:tblGrid>
      <w:tr w:rsidR="00A063FB" w14:paraId="2E73E265" w14:textId="77777777">
        <w:trPr>
          <w:tblHeader/>
          <w:jc w:val="center"/>
        </w:trPr>
        <w:tc>
          <w:tcPr>
            <w:tcW w:w="1476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EEA626B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字段名</w:t>
            </w:r>
          </w:p>
        </w:tc>
        <w:tc>
          <w:tcPr>
            <w:tcW w:w="1062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0CE68A1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数据类型</w:t>
            </w:r>
          </w:p>
        </w:tc>
        <w:tc>
          <w:tcPr>
            <w:tcW w:w="850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990C673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1202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219FB13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4980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9C1E4D0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备注</w:t>
            </w:r>
          </w:p>
        </w:tc>
      </w:tr>
      <w:tr w:rsidR="00A063FB" w14:paraId="0E0405D8" w14:textId="77777777">
        <w:trPr>
          <w:jc w:val="center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EC10692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order_id</w:t>
            </w:r>
            <w:proofErr w:type="spellEnd"/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E25ECA0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FF38AF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263111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订单ID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353A22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PK,AUTO_INCREMENT</w:t>
            </w:r>
          </w:p>
        </w:tc>
      </w:tr>
      <w:tr w:rsidR="00A063FB" w14:paraId="1ADCC46E" w14:textId="77777777">
        <w:trPr>
          <w:jc w:val="center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B60DAA1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goods_id</w:t>
            </w:r>
            <w:proofErr w:type="spellEnd"/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B01DF1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8797D05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7BDF3D1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商品ID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3F924F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goods.goods_id,NOT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7B56741B" w14:textId="77777777">
        <w:trPr>
          <w:jc w:val="center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6880B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buyer_id</w:t>
            </w:r>
            <w:proofErr w:type="spellEnd"/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1F7EC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9500B10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EC52C12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买家ID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387E69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user.user_id,NOT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1B0E6FD0" w14:textId="77777777">
        <w:trPr>
          <w:jc w:val="center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EB13AA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seller_id</w:t>
            </w:r>
            <w:proofErr w:type="spellEnd"/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023E279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BB41292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6396A5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卖家ID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3B17CD3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user.user_id,NOT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26FB2DEC" w14:textId="77777777">
        <w:trPr>
          <w:trHeight w:val="263"/>
          <w:jc w:val="center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3E44B24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final_price</w:t>
            </w:r>
            <w:proofErr w:type="spellEnd"/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236FF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28BCA19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(10,2)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7D4F9BA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成交价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07D037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A063FB" w14:paraId="58F435F3" w14:textId="77777777">
        <w:trPr>
          <w:jc w:val="center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D1D7EF8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order_status</w:t>
            </w:r>
            <w:proofErr w:type="spellEnd"/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F9CA77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7D162FC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6CF46D2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订单状态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8DCC812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NULL,取值：</w:t>
            </w:r>
            <w:proofErr w:type="spellStart"/>
            <w:r>
              <w:rPr>
                <w:sz w:val="21"/>
                <w:szCs w:val="21"/>
              </w:rPr>
              <w:t>pending_meet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in_meet</w:t>
            </w:r>
            <w:proofErr w:type="spellEnd"/>
            <w:r>
              <w:rPr>
                <w:sz w:val="21"/>
                <w:szCs w:val="21"/>
              </w:rPr>
              <w:t xml:space="preserve">/completed/cancelled，默认 </w:t>
            </w:r>
            <w:proofErr w:type="spellStart"/>
            <w:r>
              <w:rPr>
                <w:sz w:val="21"/>
                <w:szCs w:val="21"/>
              </w:rPr>
              <w:t>pending_meet</w:t>
            </w:r>
            <w:proofErr w:type="spellEnd"/>
          </w:p>
        </w:tc>
      </w:tr>
      <w:tr w:rsidR="00A063FB" w14:paraId="4F9A22DA" w14:textId="77777777">
        <w:trPr>
          <w:jc w:val="center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BC69C32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62F9B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139DC0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097C3B6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下单时间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93C0BB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 CURRENT_TIMESTAMP</w:t>
            </w:r>
          </w:p>
        </w:tc>
      </w:tr>
      <w:tr w:rsidR="00A063FB" w14:paraId="7C8A0612" w14:textId="77777777">
        <w:trPr>
          <w:jc w:val="center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737E7F3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updated_at</w:t>
            </w:r>
            <w:proofErr w:type="spellEnd"/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CA3E8D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7CE88E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967E6E8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更新时间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2122108" w14:textId="77777777" w:rsidR="00A063FB" w:rsidRDefault="00000000">
            <w:pPr>
              <w:pBdr>
                <w:bottom w:val="single" w:sz="12" w:space="1" w:color="000000"/>
              </w:pBd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自动更新</w:t>
            </w:r>
          </w:p>
        </w:tc>
      </w:tr>
    </w:tbl>
    <w:p w14:paraId="5617DC65" w14:textId="77777777" w:rsidR="00A063FB" w:rsidRDefault="00000000">
      <w:pPr>
        <w:pStyle w:val="a5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8</w:t>
      </w:r>
      <w:r>
        <w:fldChar w:fldCharType="end"/>
      </w:r>
      <w:bookmarkStart w:id="46" w:name="_Toc26698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trade_order</w:t>
      </w:r>
      <w:proofErr w:type="spellEnd"/>
      <w:r>
        <w:rPr>
          <w:rFonts w:hint="eastAsia"/>
        </w:rPr>
        <w:t>表</w:t>
      </w:r>
      <w:bookmarkEnd w:id="46"/>
    </w:p>
    <w:p w14:paraId="6C6EF245" w14:textId="77777777" w:rsidR="00A063FB" w:rsidRDefault="00000000">
      <w:pPr>
        <w:pStyle w:val="3"/>
        <w:spacing w:before="0"/>
      </w:pPr>
      <w:bookmarkStart w:id="47" w:name="_Toc9906"/>
      <w:r>
        <w:rPr>
          <w:rFonts w:hint="eastAsia"/>
        </w:rPr>
        <w:t>appointment表</w:t>
      </w:r>
      <w:bookmarkEnd w:id="47"/>
    </w:p>
    <w:p w14:paraId="77512A43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存储面交预约信息，与订单为1:1关系，包含确认码用于线下核销。</w:t>
      </w:r>
    </w:p>
    <w:tbl>
      <w:tblPr>
        <w:tblW w:w="95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6"/>
        <w:gridCol w:w="1056"/>
        <w:gridCol w:w="630"/>
        <w:gridCol w:w="1140"/>
        <w:gridCol w:w="4638"/>
      </w:tblGrid>
      <w:tr w:rsidR="00A063FB" w14:paraId="2CAE3037" w14:textId="77777777">
        <w:trPr>
          <w:tblHeader/>
          <w:jc w:val="center"/>
        </w:trPr>
        <w:tc>
          <w:tcPr>
            <w:tcW w:w="2106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FCF4D70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字段名</w:t>
            </w:r>
          </w:p>
        </w:tc>
        <w:tc>
          <w:tcPr>
            <w:tcW w:w="1056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EDAC0B1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数据类型</w:t>
            </w:r>
          </w:p>
        </w:tc>
        <w:tc>
          <w:tcPr>
            <w:tcW w:w="630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91F1BA5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1140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9745E82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4638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05A8BB4" w14:textId="77777777" w:rsidR="00A063FB" w:rsidRDefault="00000000">
            <w:pPr>
              <w:snapToGrid w:val="0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备注</w:t>
            </w:r>
          </w:p>
        </w:tc>
      </w:tr>
      <w:tr w:rsidR="00A063FB" w14:paraId="1A24C0BC" w14:textId="77777777">
        <w:trPr>
          <w:jc w:val="center"/>
        </w:trPr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17C6DD2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appointment_id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D8DF03A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94599DE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2CA75A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预约ID</w:t>
            </w:r>
          </w:p>
        </w:tc>
        <w:tc>
          <w:tcPr>
            <w:tcW w:w="463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21CE909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PK,AUTO_INCREMENT</w:t>
            </w:r>
          </w:p>
        </w:tc>
      </w:tr>
      <w:tr w:rsidR="00A063FB" w14:paraId="3E44B2CA" w14:textId="77777777">
        <w:trPr>
          <w:jc w:val="center"/>
        </w:trPr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F02A432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order_id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361D8F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BCD94E3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8D5866E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订单ID</w:t>
            </w:r>
          </w:p>
        </w:tc>
        <w:tc>
          <w:tcPr>
            <w:tcW w:w="463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2930C1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trade_order.order_id,UQ,NOT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18C40AE4" w14:textId="77777777">
        <w:trPr>
          <w:jc w:val="center"/>
        </w:trPr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C8BCBB1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meet_time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A123D1C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BF461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CF0E84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面交时间</w:t>
            </w:r>
          </w:p>
        </w:tc>
        <w:tc>
          <w:tcPr>
            <w:tcW w:w="463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10BB24C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A063FB" w14:paraId="0F181B8A" w14:textId="77777777">
        <w:trPr>
          <w:jc w:val="center"/>
        </w:trPr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3E29B4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meet_place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76BD374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9BC8C2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71761E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面交地点</w:t>
            </w:r>
          </w:p>
        </w:tc>
        <w:tc>
          <w:tcPr>
            <w:tcW w:w="463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CD4D37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A063FB" w14:paraId="195528A8" w14:textId="77777777">
        <w:trPr>
          <w:jc w:val="center"/>
        </w:trPr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AE5279E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confirm_code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42DB1D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80D407A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F6F7651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确认码</w:t>
            </w:r>
          </w:p>
        </w:tc>
        <w:tc>
          <w:tcPr>
            <w:tcW w:w="463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21ACDC7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NULL，随机生成6~10位数字/字母</w:t>
            </w:r>
          </w:p>
        </w:tc>
      </w:tr>
      <w:tr w:rsidR="00A063FB" w14:paraId="4EC88FD3" w14:textId="77777777">
        <w:trPr>
          <w:jc w:val="center"/>
        </w:trPr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30574F1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appointment_status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3643F6E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7E23ECC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D8FD7CD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预约状态</w:t>
            </w:r>
          </w:p>
        </w:tc>
        <w:tc>
          <w:tcPr>
            <w:tcW w:w="463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2569617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NULL,取值:pending/confirmed/completed/cancelled，默认 pending</w:t>
            </w:r>
          </w:p>
        </w:tc>
      </w:tr>
      <w:tr w:rsidR="00A063FB" w14:paraId="53BB454A" w14:textId="77777777">
        <w:trPr>
          <w:jc w:val="center"/>
        </w:trPr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F427694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3CC164F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780A8FF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DFFF60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创建时间</w:t>
            </w:r>
          </w:p>
        </w:tc>
        <w:tc>
          <w:tcPr>
            <w:tcW w:w="463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554DD50" w14:textId="77777777" w:rsidR="00A063FB" w:rsidRDefault="00000000">
            <w:pPr>
              <w:pBdr>
                <w:bottom w:val="single" w:sz="12" w:space="1" w:color="000000"/>
              </w:pBd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 CURRENT_TIMESTAMP</w:t>
            </w:r>
          </w:p>
        </w:tc>
      </w:tr>
    </w:tbl>
    <w:p w14:paraId="525E1235" w14:textId="77777777" w:rsidR="00A063FB" w:rsidRDefault="00000000">
      <w:pPr>
        <w:pStyle w:val="a5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9</w:t>
      </w:r>
      <w:r>
        <w:fldChar w:fldCharType="end"/>
      </w:r>
      <w:bookmarkStart w:id="48" w:name="_Toc12866"/>
      <w:bookmarkStart w:id="49" w:name="_Toc3598"/>
      <w:r>
        <w:rPr>
          <w:rFonts w:hint="eastAsia"/>
        </w:rPr>
        <w:t xml:space="preserve"> appointment</w:t>
      </w:r>
      <w:r>
        <w:rPr>
          <w:rFonts w:hint="eastAsia"/>
        </w:rPr>
        <w:t>表</w:t>
      </w:r>
      <w:bookmarkEnd w:id="48"/>
      <w:bookmarkEnd w:id="49"/>
    </w:p>
    <w:p w14:paraId="7DED4B6C" w14:textId="77777777" w:rsidR="00A063FB" w:rsidRDefault="00000000">
      <w:pPr>
        <w:pStyle w:val="3"/>
      </w:pPr>
      <w:bookmarkStart w:id="50" w:name="_Toc2424"/>
      <w:proofErr w:type="spellStart"/>
      <w:r>
        <w:rPr>
          <w:rFonts w:hint="eastAsia"/>
        </w:rPr>
        <w:t>chat_session</w:t>
      </w:r>
      <w:proofErr w:type="spellEnd"/>
      <w:r>
        <w:rPr>
          <w:rFonts w:hint="eastAsia"/>
        </w:rPr>
        <w:t>表</w:t>
      </w:r>
      <w:bookmarkEnd w:id="50"/>
    </w:p>
    <w:p w14:paraId="13737C14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针对某件商品建立买卖双方的一对一会话。</w:t>
      </w:r>
    </w:p>
    <w:tbl>
      <w:tblPr>
        <w:tblW w:w="9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7"/>
        <w:gridCol w:w="1089"/>
        <w:gridCol w:w="654"/>
        <w:gridCol w:w="1085"/>
        <w:gridCol w:w="5439"/>
      </w:tblGrid>
      <w:tr w:rsidR="00A063FB" w14:paraId="45306FF1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06BB8E5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字段名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FA11AC8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28D5294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2A5F57F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5439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3C7DB2F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备注</w:t>
            </w:r>
          </w:p>
        </w:tc>
      </w:tr>
      <w:tr w:rsidR="00A063FB" w14:paraId="0102B1EA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E435088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7756566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BFB46C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79802F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会话ID</w:t>
            </w:r>
          </w:p>
        </w:tc>
        <w:tc>
          <w:tcPr>
            <w:tcW w:w="543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6374299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PK,AUTO_INCREMENT</w:t>
            </w:r>
          </w:p>
        </w:tc>
      </w:tr>
      <w:tr w:rsidR="00A063FB" w14:paraId="02303AD9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F7018AD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goods_id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A6F874D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3A69433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9052B4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商品ID</w:t>
            </w:r>
          </w:p>
        </w:tc>
        <w:tc>
          <w:tcPr>
            <w:tcW w:w="543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3C185A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goods.goods_id,NOT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6111AFB7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F4E43A4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buyer_id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885B5E2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C9F7EA2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DC9FD65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买家ID</w:t>
            </w:r>
          </w:p>
        </w:tc>
        <w:tc>
          <w:tcPr>
            <w:tcW w:w="543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0ADEC9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user.user_id,NOT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03BFCEE4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E8EF27E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seller_id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CF9C502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507B3AC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3848E13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卖家ID</w:t>
            </w:r>
          </w:p>
        </w:tc>
        <w:tc>
          <w:tcPr>
            <w:tcW w:w="543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F4B3867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user.user_id,NOT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6ED4E5E6" w14:textId="77777777">
        <w:trPr>
          <w:jc w:val="center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70C3E3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117CB1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8D7BD85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78E9B0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创建时间</w:t>
            </w:r>
          </w:p>
        </w:tc>
        <w:tc>
          <w:tcPr>
            <w:tcW w:w="543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4DEB510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</w:t>
            </w:r>
            <w:r>
              <w:rPr>
                <w:rFonts w:hint="eastAsia"/>
                <w:sz w:val="21"/>
                <w:szCs w:val="21"/>
              </w:rPr>
              <w:t>CURRENT_TIMESTAMP</w:t>
            </w:r>
          </w:p>
        </w:tc>
      </w:tr>
      <w:tr w:rsidR="00A063FB" w14:paraId="13F4B01B" w14:textId="77777777">
        <w:trPr>
          <w:jc w:val="center"/>
        </w:trPr>
        <w:tc>
          <w:tcPr>
            <w:tcW w:w="9564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884A682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UQ(</w:t>
            </w:r>
            <w:proofErr w:type="spellStart"/>
            <w:r>
              <w:rPr>
                <w:rFonts w:hint="eastAsia"/>
                <w:b/>
                <w:bCs/>
                <w:sz w:val="21"/>
                <w:szCs w:val="21"/>
              </w:rPr>
              <w:t>goods_id</w:t>
            </w:r>
            <w:proofErr w:type="spellEnd"/>
            <w:r>
              <w:rPr>
                <w:rFonts w:hint="eastAsia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hint="eastAsia"/>
                <w:b/>
                <w:bCs/>
                <w:sz w:val="21"/>
                <w:szCs w:val="21"/>
              </w:rPr>
              <w:t>buyer_id</w:t>
            </w:r>
            <w:proofErr w:type="spellEnd"/>
            <w:r>
              <w:rPr>
                <w:rFonts w:hint="eastAsia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hint="eastAsia"/>
                <w:b/>
                <w:bCs/>
                <w:sz w:val="21"/>
                <w:szCs w:val="21"/>
              </w:rPr>
              <w:t>seller_id</w:t>
            </w:r>
            <w:proofErr w:type="spellEnd"/>
            <w:r>
              <w:rPr>
                <w:rFonts w:hint="eastAsia"/>
                <w:b/>
                <w:bCs/>
                <w:sz w:val="21"/>
                <w:szCs w:val="21"/>
              </w:rPr>
              <w:t>)</w:t>
            </w:r>
            <w:r>
              <w:rPr>
                <w:rFonts w:hint="eastAsia"/>
                <w:sz w:val="21"/>
                <w:szCs w:val="21"/>
              </w:rPr>
              <w:t xml:space="preserve"> 同一买卖双方对同一商品仅一个会话</w:t>
            </w:r>
          </w:p>
        </w:tc>
      </w:tr>
    </w:tbl>
    <w:p w14:paraId="2D14BE6C" w14:textId="77777777" w:rsidR="00A063FB" w:rsidRDefault="00000000">
      <w:pPr>
        <w:pStyle w:val="a5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10</w:t>
      </w:r>
      <w:r>
        <w:fldChar w:fldCharType="end"/>
      </w:r>
      <w:bookmarkStart w:id="51" w:name="_Toc9721"/>
      <w:bookmarkStart w:id="52" w:name="_Toc30082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chat_session</w:t>
      </w:r>
      <w:proofErr w:type="spellEnd"/>
      <w:r>
        <w:rPr>
          <w:rFonts w:hint="eastAsia"/>
        </w:rPr>
        <w:t>表</w:t>
      </w:r>
      <w:bookmarkEnd w:id="51"/>
      <w:bookmarkEnd w:id="52"/>
    </w:p>
    <w:p w14:paraId="0FD9FB12" w14:textId="77777777" w:rsidR="00A063FB" w:rsidRDefault="00000000">
      <w:pPr>
        <w:pStyle w:val="3"/>
      </w:pPr>
      <w:bookmarkStart w:id="53" w:name="_Toc17462"/>
      <w:proofErr w:type="spellStart"/>
      <w:r>
        <w:rPr>
          <w:rFonts w:hint="eastAsia"/>
        </w:rPr>
        <w:t>chat_message</w:t>
      </w:r>
      <w:proofErr w:type="spellEnd"/>
      <w:r>
        <w:rPr>
          <w:rFonts w:hint="eastAsia"/>
        </w:rPr>
        <w:t>表</w:t>
      </w:r>
      <w:bookmarkEnd w:id="53"/>
    </w:p>
    <w:p w14:paraId="3881A01B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存储会话中的聊天消息内容与已读状态。</w:t>
      </w:r>
    </w:p>
    <w:tbl>
      <w:tblPr>
        <w:tblW w:w="9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9"/>
        <w:gridCol w:w="1265"/>
        <w:gridCol w:w="760"/>
        <w:gridCol w:w="1259"/>
        <w:gridCol w:w="4771"/>
      </w:tblGrid>
      <w:tr w:rsidR="00A063FB" w14:paraId="3CA0EC7F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FE7F8FC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147B8D5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78AA2B1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C901593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4771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E9887DC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备注</w:t>
            </w:r>
          </w:p>
        </w:tc>
      </w:tr>
      <w:tr w:rsidR="00A063FB" w14:paraId="1FA7AA60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49D9B6F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message_id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D6095E4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D6317E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D97FA98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消息ID</w:t>
            </w:r>
          </w:p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75436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PK,AUTO_INCREMENT</w:t>
            </w:r>
          </w:p>
        </w:tc>
      </w:tr>
      <w:tr w:rsidR="00A063FB" w14:paraId="25E90D6F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E3FE430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21F1EE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54B3843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BA4578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会话ID</w:t>
            </w:r>
          </w:p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07F259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chat_session.session_id,NOT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353B0C90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8B531A3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sender_id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A3E4402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1C3DC1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DE3BC2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发送者ID</w:t>
            </w:r>
          </w:p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5A77B8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user.user_id,NOT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1F28221F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55DC96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A044D2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20FED97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81A8455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消息内容</w:t>
            </w:r>
          </w:p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C539FD9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A063FB" w14:paraId="1F7F66C1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1B1D461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is_read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E2D7443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0D2252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8E90C7D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已读状态</w:t>
            </w:r>
          </w:p>
        </w:tc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90C26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NULL,默认 0（0未读/1已读）</w:t>
            </w:r>
          </w:p>
        </w:tc>
      </w:tr>
      <w:tr w:rsidR="00A063FB" w14:paraId="2267CDA0" w14:textId="77777777">
        <w:trPr>
          <w:jc w:val="center"/>
        </w:trPr>
        <w:tc>
          <w:tcPr>
            <w:tcW w:w="1509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595B288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AEF02FF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760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E52A03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2D944EF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发送时间</w:t>
            </w:r>
          </w:p>
        </w:tc>
        <w:tc>
          <w:tcPr>
            <w:tcW w:w="4771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4364E54" w14:textId="77777777" w:rsidR="00A063FB" w:rsidRDefault="00000000">
            <w:pPr>
              <w:pBdr>
                <w:bottom w:val="single" w:sz="12" w:space="1" w:color="000000"/>
              </w:pBd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 CURRENT_TIMESTAMP</w:t>
            </w:r>
          </w:p>
        </w:tc>
      </w:tr>
    </w:tbl>
    <w:p w14:paraId="03483631" w14:textId="77777777" w:rsidR="00A063FB" w:rsidRDefault="00000000">
      <w:pPr>
        <w:pStyle w:val="a5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11</w:t>
      </w:r>
      <w:r>
        <w:fldChar w:fldCharType="end"/>
      </w:r>
      <w:bookmarkStart w:id="54" w:name="_Toc14075"/>
      <w:bookmarkStart w:id="55" w:name="_Toc21759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chat_message</w:t>
      </w:r>
      <w:proofErr w:type="spellEnd"/>
      <w:r>
        <w:rPr>
          <w:rFonts w:hint="eastAsia"/>
        </w:rPr>
        <w:t>表</w:t>
      </w:r>
      <w:bookmarkEnd w:id="54"/>
      <w:bookmarkEnd w:id="55"/>
    </w:p>
    <w:p w14:paraId="045398B9" w14:textId="77777777" w:rsidR="00A063FB" w:rsidRDefault="00000000">
      <w:pPr>
        <w:pStyle w:val="3"/>
      </w:pPr>
      <w:bookmarkStart w:id="56" w:name="_Toc27648"/>
      <w:r>
        <w:rPr>
          <w:rFonts w:hint="eastAsia"/>
        </w:rPr>
        <w:t>review表</w:t>
      </w:r>
      <w:bookmarkEnd w:id="56"/>
    </w:p>
    <w:p w14:paraId="1616970D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记录交易完成后的买卖双方互评，每笔订单最多两条评价（买卖双方各一）。</w:t>
      </w:r>
    </w:p>
    <w:tbl>
      <w:tblPr>
        <w:tblW w:w="9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1185"/>
        <w:gridCol w:w="714"/>
        <w:gridCol w:w="1418"/>
        <w:gridCol w:w="4124"/>
      </w:tblGrid>
      <w:tr w:rsidR="00A063FB" w14:paraId="0B5DB85E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BAD8DC6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字段名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C24E17F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DEBB169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1CEAE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4124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E62B244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备注</w:t>
            </w:r>
          </w:p>
        </w:tc>
      </w:tr>
      <w:tr w:rsidR="00A063FB" w14:paraId="0003E1B4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576A393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review_id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36E056F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ED354A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C6388FF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评价ID</w:t>
            </w:r>
          </w:p>
        </w:tc>
        <w:tc>
          <w:tcPr>
            <w:tcW w:w="412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18B81E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PK,AUTO_INCREMENT</w:t>
            </w:r>
          </w:p>
        </w:tc>
      </w:tr>
      <w:tr w:rsidR="00A063FB" w14:paraId="7DC59F18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FF654E3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235F89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014CE9F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475C4D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订单ID</w:t>
            </w:r>
          </w:p>
        </w:tc>
        <w:tc>
          <w:tcPr>
            <w:tcW w:w="412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1ACD073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trade_order.order_id,NOT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305CFE7A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1755B53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reviewer_id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E3D3F84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EBA85EA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B04F7A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评价者ID</w:t>
            </w:r>
          </w:p>
        </w:tc>
        <w:tc>
          <w:tcPr>
            <w:tcW w:w="4124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AE5E3B3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user.user_id,NOT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398BFC42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A9B6DDA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reviewed_user_id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7D234B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3E09E9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50EDB8D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被评价者ID</w:t>
            </w:r>
          </w:p>
        </w:tc>
        <w:tc>
          <w:tcPr>
            <w:tcW w:w="412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6099B00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user.user_id,NOT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262A1957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A593EBA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rating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C83BB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8A8972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6BB96A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评分</w:t>
            </w:r>
          </w:p>
        </w:tc>
        <w:tc>
          <w:tcPr>
            <w:tcW w:w="412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59026B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NULL,取值1~5</w:t>
            </w:r>
          </w:p>
        </w:tc>
      </w:tr>
      <w:tr w:rsidR="00A063FB" w14:paraId="21C0587F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1AF6C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7AC1E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6EAEC9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6344171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评价内容</w:t>
            </w:r>
          </w:p>
        </w:tc>
        <w:tc>
          <w:tcPr>
            <w:tcW w:w="412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DBF5F8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可空</w:t>
            </w:r>
          </w:p>
        </w:tc>
      </w:tr>
      <w:tr w:rsidR="00A063FB" w14:paraId="382CCAD9" w14:textId="77777777">
        <w:trPr>
          <w:jc w:val="center"/>
        </w:trPr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B0FB82E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519B7D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6ADB78C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16761E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评价时间</w:t>
            </w:r>
          </w:p>
        </w:tc>
        <w:tc>
          <w:tcPr>
            <w:tcW w:w="412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623D846" w14:textId="77777777" w:rsidR="00A063FB" w:rsidRDefault="00000000">
            <w:pPr>
              <w:pBdr>
                <w:bottom w:val="single" w:sz="12" w:space="1" w:color="000000"/>
              </w:pBd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默认CURRENT_TIMESTAMP</w:t>
            </w:r>
          </w:p>
        </w:tc>
      </w:tr>
      <w:tr w:rsidR="00A063FB" w14:paraId="1949D381" w14:textId="77777777">
        <w:trPr>
          <w:jc w:val="center"/>
        </w:trPr>
        <w:tc>
          <w:tcPr>
            <w:tcW w:w="9564" w:type="dxa"/>
            <w:gridSpan w:val="5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96EC35F" w14:textId="77777777" w:rsidR="00A063FB" w:rsidRDefault="00000000">
            <w:pPr>
              <w:pBdr>
                <w:bottom w:val="single" w:sz="12" w:space="1" w:color="000000"/>
              </w:pBdr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UQ(</w:t>
            </w:r>
            <w:proofErr w:type="spellStart"/>
            <w:r>
              <w:rPr>
                <w:rFonts w:hint="eastAsia"/>
                <w:b/>
                <w:bCs/>
                <w:sz w:val="21"/>
                <w:szCs w:val="21"/>
              </w:rPr>
              <w:t>order_id</w:t>
            </w:r>
            <w:proofErr w:type="spellEnd"/>
            <w:r>
              <w:rPr>
                <w:rFonts w:hint="eastAsia"/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hint="eastAsia"/>
                <w:b/>
                <w:bCs/>
                <w:sz w:val="21"/>
                <w:szCs w:val="21"/>
              </w:rPr>
              <w:t>reviewer_id</w:t>
            </w:r>
            <w:proofErr w:type="spellEnd"/>
            <w:r>
              <w:rPr>
                <w:rFonts w:hint="eastAsia"/>
                <w:b/>
                <w:bCs/>
                <w:sz w:val="21"/>
                <w:szCs w:val="21"/>
              </w:rPr>
              <w:t>)</w:t>
            </w:r>
            <w:r>
              <w:rPr>
                <w:rFonts w:hint="eastAsia"/>
                <w:sz w:val="21"/>
                <w:szCs w:val="21"/>
              </w:rPr>
              <w:t xml:space="preserve"> 一方对同一订单仅能评一次</w:t>
            </w:r>
          </w:p>
        </w:tc>
      </w:tr>
    </w:tbl>
    <w:p w14:paraId="4043B3FC" w14:textId="77777777" w:rsidR="00A063FB" w:rsidRDefault="00000000">
      <w:pPr>
        <w:pStyle w:val="a5"/>
        <w:jc w:val="center"/>
        <w:rPr>
          <w:rFonts w:eastAsia="宋体"/>
        </w:rPr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12</w:t>
      </w:r>
      <w:r>
        <w:fldChar w:fldCharType="end"/>
      </w:r>
      <w:bookmarkStart w:id="57" w:name="_Toc11424"/>
      <w:bookmarkStart w:id="58" w:name="_Toc16548"/>
      <w:r>
        <w:rPr>
          <w:rFonts w:hint="eastAsia"/>
        </w:rPr>
        <w:t xml:space="preserve"> review</w:t>
      </w:r>
      <w:r>
        <w:rPr>
          <w:rFonts w:hint="eastAsia"/>
        </w:rPr>
        <w:t>表</w:t>
      </w:r>
      <w:bookmarkEnd w:id="57"/>
      <w:bookmarkEnd w:id="58"/>
    </w:p>
    <w:p w14:paraId="005CA643" w14:textId="77777777" w:rsidR="00A063FB" w:rsidRDefault="00A063FB"/>
    <w:p w14:paraId="7D631866" w14:textId="77777777" w:rsidR="00A063FB" w:rsidRDefault="00000000">
      <w:pPr>
        <w:pStyle w:val="3"/>
      </w:pPr>
      <w:bookmarkStart w:id="59" w:name="_Toc10501"/>
      <w:r>
        <w:rPr>
          <w:rFonts w:hint="eastAsia"/>
        </w:rPr>
        <w:t>report表</w:t>
      </w:r>
      <w:bookmarkEnd w:id="59"/>
    </w:p>
    <w:p w14:paraId="5DAC0CDF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举报商品、举报用户、举报订单统一记录，通过三个可空外键实现多态关联。</w:t>
      </w:r>
    </w:p>
    <w:tbl>
      <w:tblPr>
        <w:tblW w:w="95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1065"/>
        <w:gridCol w:w="641"/>
        <w:gridCol w:w="1058"/>
        <w:gridCol w:w="5014"/>
      </w:tblGrid>
      <w:tr w:rsidR="00A063FB" w14:paraId="24314DAC" w14:textId="77777777">
        <w:trPr>
          <w:tblHeader/>
          <w:jc w:val="center"/>
        </w:trPr>
        <w:tc>
          <w:tcPr>
            <w:tcW w:w="1778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C76ACFE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字段名</w:t>
            </w:r>
          </w:p>
        </w:tc>
        <w:tc>
          <w:tcPr>
            <w:tcW w:w="1065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FD747EA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数据类型</w:t>
            </w:r>
          </w:p>
        </w:tc>
        <w:tc>
          <w:tcPr>
            <w:tcW w:w="643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0EECC53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1063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42170B5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5020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1EDA073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备注</w:t>
            </w:r>
          </w:p>
        </w:tc>
      </w:tr>
      <w:tr w:rsidR="00A063FB" w14:paraId="36930026" w14:textId="77777777">
        <w:trPr>
          <w:jc w:val="center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27D768F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report_id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23A12D4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F148C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B81B43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举报ID</w:t>
            </w:r>
          </w:p>
        </w:tc>
        <w:tc>
          <w:tcPr>
            <w:tcW w:w="50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EB651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PK,AUTO_INCREMENT</w:t>
            </w:r>
          </w:p>
        </w:tc>
      </w:tr>
      <w:tr w:rsidR="00A063FB" w14:paraId="18E98EF0" w14:textId="77777777">
        <w:trPr>
          <w:jc w:val="center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7979E3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reporter_id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F45C944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346FA57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FE9DC4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举报人ID</w:t>
            </w:r>
          </w:p>
        </w:tc>
        <w:tc>
          <w:tcPr>
            <w:tcW w:w="50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6F750F5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user.user_id,NOT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352BD86D" w14:textId="77777777">
        <w:trPr>
          <w:jc w:val="center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31D4F0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report_type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66E729A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62F3F5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D9E75D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举报类型</w:t>
            </w:r>
          </w:p>
        </w:tc>
        <w:tc>
          <w:tcPr>
            <w:tcW w:w="50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31C065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NULL,取值：goods/user/order</w:t>
            </w:r>
          </w:p>
        </w:tc>
      </w:tr>
      <w:tr w:rsidR="00A063FB" w14:paraId="32D826D6" w14:textId="77777777">
        <w:trPr>
          <w:jc w:val="center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E1A9680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target_goods_id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D0CA297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C6388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77332F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被举报商品ID</w:t>
            </w:r>
          </w:p>
        </w:tc>
        <w:tc>
          <w:tcPr>
            <w:tcW w:w="50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976EFBF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goods.goods_id</w:t>
            </w:r>
            <w:proofErr w:type="spellEnd"/>
            <w:r>
              <w:rPr>
                <w:sz w:val="21"/>
                <w:szCs w:val="21"/>
              </w:rPr>
              <w:t>，可空（类型为goods时必填）</w:t>
            </w:r>
          </w:p>
        </w:tc>
      </w:tr>
      <w:tr w:rsidR="00A063FB" w14:paraId="37DA5699" w14:textId="77777777">
        <w:trPr>
          <w:jc w:val="center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956BF4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target_user_id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FF4D0F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E01B38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25212FF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被举报用户ID</w:t>
            </w:r>
          </w:p>
        </w:tc>
        <w:tc>
          <w:tcPr>
            <w:tcW w:w="50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1AF9455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user.user_id</w:t>
            </w:r>
            <w:proofErr w:type="spellEnd"/>
            <w:r>
              <w:rPr>
                <w:sz w:val="21"/>
                <w:szCs w:val="21"/>
              </w:rPr>
              <w:t>，可空（类型为user时必填）</w:t>
            </w:r>
          </w:p>
        </w:tc>
      </w:tr>
      <w:tr w:rsidR="00A063FB" w14:paraId="4844859C" w14:textId="77777777">
        <w:trPr>
          <w:jc w:val="center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E38FDA1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target_order_id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B66DF5A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493860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8A21B3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被举报订单ID</w:t>
            </w:r>
          </w:p>
        </w:tc>
        <w:tc>
          <w:tcPr>
            <w:tcW w:w="50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3B915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trade_order.order_id</w:t>
            </w:r>
            <w:proofErr w:type="spellEnd"/>
            <w:r>
              <w:rPr>
                <w:sz w:val="21"/>
                <w:szCs w:val="21"/>
              </w:rPr>
              <w:t>，可空（类型为order时必填）</w:t>
            </w:r>
          </w:p>
        </w:tc>
      </w:tr>
      <w:tr w:rsidR="00A063FB" w14:paraId="243ABCEA" w14:textId="77777777">
        <w:trPr>
          <w:jc w:val="center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7C68FEF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reason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78C8AA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AF354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9BC91E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举报原因</w:t>
            </w:r>
          </w:p>
        </w:tc>
        <w:tc>
          <w:tcPr>
            <w:tcW w:w="50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7F8C6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A063FB" w14:paraId="066BD498" w14:textId="77777777">
        <w:trPr>
          <w:jc w:val="center"/>
        </w:trPr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C6E20E4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report_status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7F0BA6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2BA05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9B3EA4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举报状态</w:t>
            </w:r>
          </w:p>
        </w:tc>
        <w:tc>
          <w:tcPr>
            <w:tcW w:w="50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6304FA3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NULL,取值：pending/processing/resolved/rejected，默认pending</w:t>
            </w:r>
          </w:p>
        </w:tc>
      </w:tr>
      <w:tr w:rsidR="00A063FB" w14:paraId="3794D6AA" w14:textId="77777777">
        <w:trPr>
          <w:jc w:val="center"/>
        </w:trPr>
        <w:tc>
          <w:tcPr>
            <w:tcW w:w="1778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C77D6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D23668A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643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21689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6B5517F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举报时间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50478A3" w14:textId="77777777" w:rsidR="00A063FB" w:rsidRDefault="00000000">
            <w:pPr>
              <w:pBdr>
                <w:bottom w:val="single" w:sz="12" w:space="1" w:color="000000"/>
              </w:pBd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默认CURRENT_TIMESTAMP</w:t>
            </w:r>
          </w:p>
        </w:tc>
      </w:tr>
    </w:tbl>
    <w:p w14:paraId="63FBFC3E" w14:textId="77777777" w:rsidR="00A063FB" w:rsidRDefault="00000000">
      <w:pPr>
        <w:pStyle w:val="a5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13</w:t>
      </w:r>
      <w:r>
        <w:fldChar w:fldCharType="end"/>
      </w:r>
      <w:bookmarkStart w:id="60" w:name="_Toc29967"/>
      <w:bookmarkStart w:id="61" w:name="_Toc4111"/>
      <w:r>
        <w:rPr>
          <w:rFonts w:hint="eastAsia"/>
        </w:rPr>
        <w:t xml:space="preserve"> report</w:t>
      </w:r>
      <w:r>
        <w:rPr>
          <w:rFonts w:hint="eastAsia"/>
        </w:rPr>
        <w:t>表</w:t>
      </w:r>
      <w:bookmarkEnd w:id="60"/>
      <w:bookmarkEnd w:id="61"/>
    </w:p>
    <w:p w14:paraId="5508B11C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（三个目标外键均可空，具体哪个必填由</w:t>
      </w:r>
      <w:proofErr w:type="spellStart"/>
      <w:r>
        <w:rPr>
          <w:rFonts w:hint="eastAsia"/>
          <w:sz w:val="21"/>
          <w:szCs w:val="21"/>
        </w:rPr>
        <w:t>report_type</w:t>
      </w:r>
      <w:proofErr w:type="spellEnd"/>
      <w:r>
        <w:rPr>
          <w:rFonts w:hint="eastAsia"/>
          <w:sz w:val="21"/>
          <w:szCs w:val="21"/>
        </w:rPr>
        <w:t>决定，约束在业务层实现）</w:t>
      </w:r>
    </w:p>
    <w:p w14:paraId="497F702A" w14:textId="77777777" w:rsidR="00A063FB" w:rsidRDefault="00000000">
      <w:pPr>
        <w:pStyle w:val="3"/>
      </w:pPr>
      <w:bookmarkStart w:id="62" w:name="_Toc24445"/>
      <w:proofErr w:type="spellStart"/>
      <w:r>
        <w:rPr>
          <w:rFonts w:hint="eastAsia"/>
        </w:rPr>
        <w:t>audit_log</w:t>
      </w:r>
      <w:proofErr w:type="spellEnd"/>
      <w:r>
        <w:rPr>
          <w:rFonts w:hint="eastAsia"/>
        </w:rPr>
        <w:t>表</w:t>
      </w:r>
      <w:bookmarkEnd w:id="62"/>
    </w:p>
    <w:p w14:paraId="38FED1CD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记录管理员商品审核、举报处理等后台操作日志。</w:t>
      </w:r>
    </w:p>
    <w:tbl>
      <w:tblPr>
        <w:tblW w:w="95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6"/>
        <w:gridCol w:w="1065"/>
        <w:gridCol w:w="642"/>
        <w:gridCol w:w="1055"/>
        <w:gridCol w:w="5542"/>
      </w:tblGrid>
      <w:tr w:rsidR="00A063FB" w14:paraId="444620E4" w14:textId="77777777">
        <w:trPr>
          <w:tblHeader/>
          <w:jc w:val="center"/>
        </w:trPr>
        <w:tc>
          <w:tcPr>
            <w:tcW w:w="1252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2C37772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lastRenderedPageBreak/>
              <w:t>字段名</w:t>
            </w:r>
          </w:p>
        </w:tc>
        <w:tc>
          <w:tcPr>
            <w:tcW w:w="1065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FCA1F50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数据类型</w:t>
            </w:r>
          </w:p>
        </w:tc>
        <w:tc>
          <w:tcPr>
            <w:tcW w:w="643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820242B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1063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41852E0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5546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4301945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备注</w:t>
            </w:r>
          </w:p>
        </w:tc>
      </w:tr>
      <w:tr w:rsidR="00A063FB" w14:paraId="1EF98F9A" w14:textId="77777777">
        <w:trPr>
          <w:jc w:val="center"/>
        </w:trPr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168A6D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log_id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6D5620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31F14F7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A7420D2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日志ID</w:t>
            </w:r>
          </w:p>
        </w:tc>
        <w:tc>
          <w:tcPr>
            <w:tcW w:w="554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41BF10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PK,AUTO_INCREMENT</w:t>
            </w:r>
          </w:p>
        </w:tc>
      </w:tr>
      <w:tr w:rsidR="00A063FB" w14:paraId="23881745" w14:textId="77777777">
        <w:trPr>
          <w:jc w:val="center"/>
        </w:trPr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706D16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admin_id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B9D0B35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C3A41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67B6DF5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管理员ID</w:t>
            </w:r>
          </w:p>
        </w:tc>
        <w:tc>
          <w:tcPr>
            <w:tcW w:w="554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8363B2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user.user_id,NOT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7C7058D2" w14:textId="77777777">
        <w:trPr>
          <w:jc w:val="center"/>
        </w:trPr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6F16C36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audit_type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D12BA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184B649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B51B15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审核类型</w:t>
            </w:r>
          </w:p>
        </w:tc>
        <w:tc>
          <w:tcPr>
            <w:tcW w:w="554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80E0205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NULL,取值：</w:t>
            </w:r>
            <w:proofErr w:type="spellStart"/>
            <w:r>
              <w:rPr>
                <w:sz w:val="21"/>
                <w:szCs w:val="21"/>
              </w:rPr>
              <w:t>goods_audit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report_handle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user_ban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goods_offline</w:t>
            </w:r>
            <w:proofErr w:type="spellEnd"/>
          </w:p>
        </w:tc>
      </w:tr>
      <w:tr w:rsidR="00A063FB" w14:paraId="2390A5E2" w14:textId="77777777">
        <w:trPr>
          <w:jc w:val="center"/>
        </w:trPr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0C7CC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target_id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31BCE4F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CC69BD2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A548914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目标ID</w:t>
            </w:r>
          </w:p>
        </w:tc>
        <w:tc>
          <w:tcPr>
            <w:tcW w:w="554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81B8A2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NULL（根据</w:t>
            </w:r>
            <w:proofErr w:type="spellStart"/>
            <w:r>
              <w:rPr>
                <w:sz w:val="21"/>
                <w:szCs w:val="21"/>
              </w:rPr>
              <w:t>audit_type</w:t>
            </w:r>
            <w:proofErr w:type="spellEnd"/>
            <w:r>
              <w:rPr>
                <w:sz w:val="21"/>
                <w:szCs w:val="21"/>
              </w:rPr>
              <w:t>关联商品/举报/用户等）</w:t>
            </w:r>
          </w:p>
        </w:tc>
      </w:tr>
      <w:tr w:rsidR="00A063FB" w14:paraId="72CD6D7A" w14:textId="77777777">
        <w:trPr>
          <w:jc w:val="center"/>
        </w:trPr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F38982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action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932143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13D77B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E2762A1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处理动作</w:t>
            </w:r>
          </w:p>
        </w:tc>
        <w:tc>
          <w:tcPr>
            <w:tcW w:w="554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7FF9395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NULL,如approve/reject/ban/offline</w:t>
            </w:r>
          </w:p>
        </w:tc>
      </w:tr>
      <w:tr w:rsidR="00A063FB" w14:paraId="16B15A70" w14:textId="77777777">
        <w:trPr>
          <w:jc w:val="center"/>
        </w:trPr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EDE3E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result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A4D9F4A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EE4A975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545C399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处理结果</w:t>
            </w:r>
          </w:p>
        </w:tc>
        <w:tc>
          <w:tcPr>
            <w:tcW w:w="554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06D931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可空，记录简要结果描述</w:t>
            </w:r>
          </w:p>
        </w:tc>
      </w:tr>
      <w:tr w:rsidR="00A063FB" w14:paraId="029280E1" w14:textId="77777777">
        <w:trPr>
          <w:jc w:val="center"/>
        </w:trPr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CE7362F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remark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D16651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F311027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45781E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备注</w:t>
            </w:r>
          </w:p>
        </w:tc>
        <w:tc>
          <w:tcPr>
            <w:tcW w:w="554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1DE978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可空，记录驳回原因等详细说明</w:t>
            </w:r>
          </w:p>
        </w:tc>
      </w:tr>
      <w:tr w:rsidR="00A063FB" w14:paraId="4CC2E89E" w14:textId="77777777">
        <w:trPr>
          <w:jc w:val="center"/>
        </w:trPr>
        <w:tc>
          <w:tcPr>
            <w:tcW w:w="1252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966FAE0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EB333A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643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BD0603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07BE59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处理时间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81E4827" w14:textId="77777777" w:rsidR="00A063FB" w:rsidRDefault="00000000">
            <w:pPr>
              <w:pBdr>
                <w:bottom w:val="single" w:sz="12" w:space="1" w:color="000000"/>
              </w:pBd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默认CURRENT_TIMESTAMP</w:t>
            </w:r>
          </w:p>
        </w:tc>
      </w:tr>
    </w:tbl>
    <w:p w14:paraId="6C62D72D" w14:textId="77777777" w:rsidR="00A063FB" w:rsidRDefault="00000000">
      <w:pPr>
        <w:pStyle w:val="a5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14</w:t>
      </w:r>
      <w:r>
        <w:fldChar w:fldCharType="end"/>
      </w:r>
      <w:bookmarkStart w:id="63" w:name="_Toc23664"/>
      <w:bookmarkStart w:id="64" w:name="_Toc12050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audit_log</w:t>
      </w:r>
      <w:proofErr w:type="spellEnd"/>
      <w:r>
        <w:rPr>
          <w:rFonts w:hint="eastAsia"/>
        </w:rPr>
        <w:t>表</w:t>
      </w:r>
      <w:bookmarkEnd w:id="63"/>
      <w:bookmarkEnd w:id="64"/>
    </w:p>
    <w:p w14:paraId="26E5DB20" w14:textId="77777777" w:rsidR="00A063FB" w:rsidRDefault="00000000">
      <w:pPr>
        <w:pStyle w:val="3"/>
      </w:pPr>
      <w:bookmarkStart w:id="65" w:name="_Toc4974"/>
      <w:r>
        <w:rPr>
          <w:rFonts w:hint="eastAsia"/>
        </w:rPr>
        <w:t>notice表</w:t>
      </w:r>
      <w:bookmarkEnd w:id="65"/>
    </w:p>
    <w:p w14:paraId="5B14252D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后台发布系统公告、交易须知、违规提醒等。</w:t>
      </w:r>
    </w:p>
    <w:tbl>
      <w:tblPr>
        <w:tblW w:w="9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4"/>
        <w:gridCol w:w="1144"/>
        <w:gridCol w:w="689"/>
        <w:gridCol w:w="1141"/>
        <w:gridCol w:w="4996"/>
      </w:tblGrid>
      <w:tr w:rsidR="00A063FB" w14:paraId="7CB6B85B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E32549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字段名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B1A379C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7D45090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0" w:type="auto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7236593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  <w:tc>
          <w:tcPr>
            <w:tcW w:w="4996" w:type="dxa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3FC9A42" w14:textId="77777777" w:rsidR="00A063FB" w:rsidRDefault="00000000"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备注</w:t>
            </w:r>
          </w:p>
        </w:tc>
      </w:tr>
      <w:tr w:rsidR="00A063FB" w14:paraId="57E3690B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8CB67DC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notice_id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E5C0C8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C58A9C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076D78A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公告ID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A37C091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PK,AUTO_INCREMENT</w:t>
            </w:r>
          </w:p>
        </w:tc>
      </w:tr>
      <w:tr w:rsidR="00A063FB" w14:paraId="4A7B3375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A41BA30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title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690B28E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81ED9BD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93ED92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公告标题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00DBF93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A063FB" w14:paraId="34EFA9CC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371ED29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A4400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39D377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172649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公告内容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C8A6920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A063FB" w14:paraId="11F376A3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51C149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notice_type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07106FC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VARCHAR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B258F8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AFFADF8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公告类型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C1E17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NULL,取值:system/transaction/violation</w:t>
            </w:r>
          </w:p>
        </w:tc>
      </w:tr>
      <w:tr w:rsidR="00A063FB" w14:paraId="7C2F0BC7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41B0DFA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publisher_id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F40397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3A948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61666D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发布者ID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5A3137B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FK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user.user_id,NOT</w:t>
            </w:r>
            <w:proofErr w:type="spellEnd"/>
            <w:r>
              <w:rPr>
                <w:sz w:val="21"/>
                <w:szCs w:val="21"/>
              </w:rPr>
              <w:t xml:space="preserve"> NULL</w:t>
            </w:r>
          </w:p>
        </w:tc>
      </w:tr>
      <w:tr w:rsidR="00A063FB" w14:paraId="4CA339E5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3E3D70B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6BD7D50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E7D485E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74E23FA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发布时间</w:t>
            </w:r>
          </w:p>
        </w:tc>
        <w:tc>
          <w:tcPr>
            <w:tcW w:w="499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BC701F6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 CURRENT_TIMESTAMP</w:t>
            </w:r>
          </w:p>
        </w:tc>
      </w:tr>
      <w:tr w:rsidR="00A063FB" w14:paraId="4A462500" w14:textId="77777777">
        <w:trPr>
          <w:jc w:val="center"/>
        </w:trPr>
        <w:tc>
          <w:tcPr>
            <w:tcW w:w="1594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CF0E607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updated_at</w:t>
            </w:r>
            <w:proofErr w:type="spellEnd"/>
          </w:p>
        </w:tc>
        <w:tc>
          <w:tcPr>
            <w:tcW w:w="1144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0B55A3C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689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8537269" w14:textId="77777777" w:rsidR="00A063FB" w:rsidRDefault="00000000">
            <w:pP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58EBFA" w14:textId="77777777" w:rsidR="00A063FB" w:rsidRDefault="00000000">
            <w:pPr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更新时间</w:t>
            </w:r>
          </w:p>
        </w:tc>
        <w:tc>
          <w:tcPr>
            <w:tcW w:w="4996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261BAC0" w14:textId="77777777" w:rsidR="00A063FB" w:rsidRDefault="00000000">
            <w:pPr>
              <w:pBdr>
                <w:bottom w:val="single" w:sz="12" w:space="1" w:color="000000"/>
              </w:pBdr>
              <w:snapToGrid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自动更新</w:t>
            </w:r>
          </w:p>
        </w:tc>
      </w:tr>
    </w:tbl>
    <w:p w14:paraId="00065542" w14:textId="77777777" w:rsidR="00A063FB" w:rsidRDefault="00000000">
      <w:pPr>
        <w:pStyle w:val="a5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15</w:t>
      </w:r>
      <w:r>
        <w:fldChar w:fldCharType="end"/>
      </w:r>
      <w:bookmarkStart w:id="66" w:name="_Toc6358"/>
      <w:r>
        <w:rPr>
          <w:rFonts w:hint="eastAsia"/>
        </w:rPr>
        <w:t xml:space="preserve"> notice</w:t>
      </w:r>
      <w:r>
        <w:rPr>
          <w:rFonts w:hint="eastAsia"/>
        </w:rPr>
        <w:t>表</w:t>
      </w:r>
      <w:bookmarkEnd w:id="66"/>
    </w:p>
    <w:p w14:paraId="0E0179CE" w14:textId="77777777" w:rsidR="00A063FB" w:rsidRDefault="00000000">
      <w:pPr>
        <w:pStyle w:val="2"/>
      </w:pPr>
      <w:bookmarkStart w:id="67" w:name="_Toc20925"/>
      <w:r>
        <w:rPr>
          <w:rFonts w:hint="eastAsia"/>
        </w:rPr>
        <w:t>数据库关系图</w:t>
      </w:r>
      <w:bookmarkEnd w:id="67"/>
    </w:p>
    <w:p w14:paraId="69AA897C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以下为全部15张表的完整数据库关系图，展示主键、外键及表间引用关系。</w:t>
      </w:r>
    </w:p>
    <w:p w14:paraId="4E6943A4" w14:textId="77777777" w:rsidR="00A063FB" w:rsidRDefault="00000000">
      <w:pPr>
        <w:pStyle w:val="a5"/>
        <w:jc w:val="center"/>
        <w:rPr>
          <w:rFonts w:eastAsia="宋体"/>
          <w:sz w:val="21"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8</w:t>
      </w:r>
      <w:r>
        <w:fldChar w:fldCharType="end"/>
      </w:r>
      <w:bookmarkStart w:id="68" w:name="_Toc6969"/>
      <w:r>
        <w:rPr>
          <w:rFonts w:hint="eastAsia"/>
        </w:rPr>
        <w:t xml:space="preserve"> </w:t>
      </w:r>
      <w:r>
        <w:rPr>
          <w:rFonts w:hint="eastAsia"/>
        </w:rPr>
        <w:t>数据库关系图</w:t>
      </w:r>
      <w:bookmarkEnd w:id="68"/>
    </w:p>
    <w:p w14:paraId="3754B9EE" w14:textId="77777777" w:rsidR="00A063FB" w:rsidRDefault="00000000">
      <w:pPr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5206AFCC" wp14:editId="65930FA8">
            <wp:extent cx="5932805" cy="2414905"/>
            <wp:effectExtent l="0" t="0" r="10795" b="10795"/>
            <wp:docPr id="14" name="图片 14" descr="图 3-1 数据库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 3-1 数据库关系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A0A6" w14:textId="77777777" w:rsidR="00A063FB" w:rsidRDefault="00000000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图例说明：</w:t>
      </w:r>
    </w:p>
    <w:p w14:paraId="30B8DB32" w14:textId="77777777" w:rsidR="00A063FB" w:rsidRDefault="00000000">
      <w:pPr>
        <w:ind w:firstLineChars="400" w:firstLine="840"/>
        <w:rPr>
          <w:sz w:val="21"/>
          <w:szCs w:val="21"/>
        </w:rPr>
      </w:pPr>
      <w:r>
        <w:rPr>
          <w:rFonts w:hint="eastAsia"/>
          <w:sz w:val="21"/>
          <w:szCs w:val="21"/>
        </w:rPr>
        <w:t>每条连线标注了对应的外键字段名</w:t>
      </w:r>
    </w:p>
    <w:p w14:paraId="3EBDCD4E" w14:textId="77777777" w:rsidR="00A063FB" w:rsidRDefault="00000000">
      <w:pPr>
        <w:ind w:firstLineChars="400" w:firstLine="84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||--|| 表示一对一关系</w:t>
      </w:r>
    </w:p>
    <w:p w14:paraId="1279EF66" w14:textId="77777777" w:rsidR="00A063FB" w:rsidRDefault="00000000">
      <w:pPr>
        <w:ind w:firstLineChars="400" w:firstLine="840"/>
        <w:rPr>
          <w:sz w:val="21"/>
          <w:szCs w:val="21"/>
        </w:rPr>
      </w:pPr>
      <w:r>
        <w:rPr>
          <w:rFonts w:hint="eastAsia"/>
          <w:sz w:val="21"/>
          <w:szCs w:val="21"/>
        </w:rPr>
        <w:t>||--o{ 表示一对多关系</w:t>
      </w:r>
    </w:p>
    <w:p w14:paraId="6AE1C929" w14:textId="77777777" w:rsidR="00A063FB" w:rsidRDefault="00000000">
      <w:pPr>
        <w:ind w:firstLineChars="400" w:firstLine="840"/>
        <w:rPr>
          <w:sz w:val="21"/>
          <w:szCs w:val="21"/>
        </w:rPr>
      </w:pPr>
      <w:r>
        <w:rPr>
          <w:rFonts w:hint="eastAsia"/>
          <w:sz w:val="21"/>
          <w:szCs w:val="21"/>
        </w:rPr>
        <w:t>||--o{ 双向出现表示多对多关系（通过关联表实现）</w:t>
      </w:r>
    </w:p>
    <w:p w14:paraId="72EF1111" w14:textId="77777777" w:rsidR="00A063FB" w:rsidRDefault="00A063FB"/>
    <w:p w14:paraId="586EBE06" w14:textId="77777777" w:rsidR="00A063FB" w:rsidRDefault="00A063FB"/>
    <w:p w14:paraId="2B7CC7F8" w14:textId="77777777" w:rsidR="00A063FB" w:rsidRDefault="00A063FB"/>
    <w:p w14:paraId="6D103C20" w14:textId="77777777" w:rsidR="00A063FB" w:rsidRDefault="00A063FB"/>
    <w:p w14:paraId="22DF78F5" w14:textId="77777777" w:rsidR="00A063FB" w:rsidRDefault="00A063FB"/>
    <w:p w14:paraId="7230270B" w14:textId="77777777" w:rsidR="00A063FB" w:rsidRDefault="00A063FB"/>
    <w:p w14:paraId="3C56BB3F" w14:textId="77777777" w:rsidR="00A063FB" w:rsidRDefault="00A063FB"/>
    <w:p w14:paraId="665A293D" w14:textId="77777777" w:rsidR="00A063FB" w:rsidRDefault="00A063FB"/>
    <w:p w14:paraId="2BED02B2" w14:textId="77777777" w:rsidR="00A063FB" w:rsidRDefault="00A063FB"/>
    <w:p w14:paraId="3E8D31F8" w14:textId="77777777" w:rsidR="00A063FB" w:rsidRDefault="00A063FB"/>
    <w:p w14:paraId="49C2BFA0" w14:textId="77777777" w:rsidR="00A063FB" w:rsidRDefault="00A063FB"/>
    <w:p w14:paraId="4F3E305F" w14:textId="77777777" w:rsidR="00A063FB" w:rsidRDefault="00A063FB"/>
    <w:p w14:paraId="1FD27EC9" w14:textId="77777777" w:rsidR="00A063FB" w:rsidRDefault="00A063FB"/>
    <w:p w14:paraId="6956A96D" w14:textId="77777777" w:rsidR="00A063FB" w:rsidRDefault="00A063FB"/>
    <w:p w14:paraId="3CAEB495" w14:textId="77777777" w:rsidR="00A063FB" w:rsidRDefault="00A063FB"/>
    <w:p w14:paraId="155286E2" w14:textId="77777777" w:rsidR="00A063FB" w:rsidRDefault="00A063FB"/>
    <w:p w14:paraId="1A0D3BE9" w14:textId="77777777" w:rsidR="00A063FB" w:rsidRDefault="00A063FB"/>
    <w:p w14:paraId="08C008C7" w14:textId="77777777" w:rsidR="00A063FB" w:rsidRDefault="00A063FB"/>
    <w:p w14:paraId="4A1D776F" w14:textId="77777777" w:rsidR="00A063FB" w:rsidRDefault="00A063FB"/>
    <w:p w14:paraId="677BBF8E" w14:textId="77777777" w:rsidR="00A063FB" w:rsidRDefault="00A063FB"/>
    <w:p w14:paraId="11708973" w14:textId="77777777" w:rsidR="00A063FB" w:rsidRDefault="00A063FB"/>
    <w:p w14:paraId="2555B29B" w14:textId="77777777" w:rsidR="00A063FB" w:rsidRDefault="00A063FB"/>
    <w:p w14:paraId="63B1B621" w14:textId="77777777" w:rsidR="00A063FB" w:rsidRDefault="00A063FB"/>
    <w:p w14:paraId="33A4F751" w14:textId="77777777" w:rsidR="00A063FB" w:rsidRDefault="00A063FB"/>
    <w:p w14:paraId="5AB0A468" w14:textId="77777777" w:rsidR="00A063FB" w:rsidRDefault="00A063FB"/>
    <w:p w14:paraId="45A01CA5" w14:textId="77777777" w:rsidR="00A063FB" w:rsidRDefault="00A063FB"/>
    <w:p w14:paraId="2A77D13E" w14:textId="77777777" w:rsidR="00A063FB" w:rsidRDefault="00A063FB"/>
    <w:p w14:paraId="51A2EF32" w14:textId="77777777" w:rsidR="00A063FB" w:rsidRDefault="00A063FB"/>
    <w:p w14:paraId="72BF296D" w14:textId="77777777" w:rsidR="00A063FB" w:rsidRDefault="00A063FB"/>
    <w:p w14:paraId="2AA539C1" w14:textId="77777777" w:rsidR="00A063FB" w:rsidRDefault="00A063FB"/>
    <w:p w14:paraId="1FA55E08" w14:textId="77777777" w:rsidR="00A063FB" w:rsidRDefault="00A063FB"/>
    <w:p w14:paraId="2615263C" w14:textId="77777777" w:rsidR="00A063FB" w:rsidRDefault="00A063FB"/>
    <w:p w14:paraId="146890A9" w14:textId="77777777" w:rsidR="00A063FB" w:rsidRDefault="00A063FB"/>
    <w:p w14:paraId="0A82541A" w14:textId="77777777" w:rsidR="00A063FB" w:rsidRDefault="00A063FB"/>
    <w:p w14:paraId="44E11F78" w14:textId="77777777" w:rsidR="00A063FB" w:rsidRDefault="00A063FB"/>
    <w:p w14:paraId="0B811703" w14:textId="77777777" w:rsidR="00A063FB" w:rsidRDefault="00A063FB"/>
    <w:p w14:paraId="725C8E73" w14:textId="77777777" w:rsidR="00A063FB" w:rsidRDefault="00A063FB"/>
    <w:p w14:paraId="63D1D31A" w14:textId="77777777" w:rsidR="00A063FB" w:rsidRDefault="00A063FB"/>
    <w:p w14:paraId="039C7A12" w14:textId="77777777" w:rsidR="00A063FB" w:rsidRDefault="00A063FB"/>
    <w:p w14:paraId="2503AE0D" w14:textId="77777777" w:rsidR="00A063FB" w:rsidRDefault="00A063FB"/>
    <w:p w14:paraId="1938F454" w14:textId="77777777" w:rsidR="00A063FB" w:rsidRDefault="00A063FB"/>
    <w:p w14:paraId="485741E3" w14:textId="77777777" w:rsidR="00A063FB" w:rsidRDefault="00A063FB">
      <w:pPr>
        <w:pStyle w:val="af4"/>
        <w:ind w:firstLineChars="0" w:firstLine="0"/>
        <w:rPr>
          <w:rFonts w:hint="eastAsia"/>
        </w:rPr>
      </w:pPr>
    </w:p>
    <w:p w14:paraId="56877E26" w14:textId="77777777" w:rsidR="00A063FB" w:rsidRDefault="00000000">
      <w:pPr>
        <w:pStyle w:val="a"/>
      </w:pPr>
      <w:bookmarkStart w:id="69" w:name="_Toc155321769"/>
      <w:bookmarkStart w:id="70" w:name="_Toc153177886"/>
      <w:bookmarkStart w:id="71" w:name="_Toc153186299"/>
      <w:bookmarkStart w:id="72" w:name="_Toc10203"/>
      <w:r>
        <w:rPr>
          <w:rFonts w:hint="eastAsia"/>
        </w:rPr>
        <w:lastRenderedPageBreak/>
        <w:t>图表索引</w:t>
      </w:r>
      <w:bookmarkEnd w:id="69"/>
      <w:bookmarkEnd w:id="70"/>
      <w:bookmarkEnd w:id="71"/>
      <w:bookmarkEnd w:id="72"/>
    </w:p>
    <w:p w14:paraId="26FF6C18" w14:textId="77777777" w:rsidR="00A063FB" w:rsidRDefault="00000000">
      <w:pPr>
        <w:pStyle w:val="ad"/>
        <w:tabs>
          <w:tab w:val="right" w:leader="dot" w:pos="9354"/>
        </w:tabs>
      </w:pP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</w:instrText>
      </w:r>
      <w:r>
        <w:rPr>
          <w:rFonts w:hint="eastAsia"/>
          <w:sz w:val="21"/>
          <w:szCs w:val="21"/>
        </w:rPr>
        <w:instrText>TOC \h \z \c "</w:instrText>
      </w:r>
      <w:r>
        <w:rPr>
          <w:rFonts w:hint="eastAsia"/>
          <w:sz w:val="21"/>
          <w:szCs w:val="21"/>
        </w:rPr>
        <w:instrText>图</w:instrText>
      </w:r>
      <w:r>
        <w:rPr>
          <w:rFonts w:hint="eastAsia"/>
          <w:sz w:val="21"/>
          <w:szCs w:val="21"/>
        </w:rPr>
        <w:instrText>"</w:instrText>
      </w:r>
      <w:r>
        <w:rPr>
          <w:sz w:val="21"/>
          <w:szCs w:val="21"/>
        </w:rPr>
        <w:instrText xml:space="preserve"> </w:instrText>
      </w:r>
      <w:r>
        <w:rPr>
          <w:sz w:val="21"/>
          <w:szCs w:val="21"/>
        </w:rPr>
        <w:fldChar w:fldCharType="separate"/>
      </w:r>
      <w:hyperlink w:anchor="_Toc32761" w:history="1">
        <w:r w:rsidR="00A063FB">
          <w:t>图</w:t>
        </w:r>
        <w:r w:rsidR="00A063FB">
          <w:t xml:space="preserve"> 1 </w:t>
        </w:r>
        <w:r w:rsidR="00A063FB">
          <w:rPr>
            <w:rFonts w:hint="eastAsia"/>
          </w:rPr>
          <w:t xml:space="preserve"> </w:t>
        </w:r>
        <w:r w:rsidR="00A063FB">
          <w:rPr>
            <w:rFonts w:hint="eastAsia"/>
          </w:rPr>
          <w:t>总体</w:t>
        </w:r>
        <w:r w:rsidR="00A063FB">
          <w:rPr>
            <w:rFonts w:hint="eastAsia"/>
          </w:rPr>
          <w:t>E-R</w:t>
        </w:r>
        <w:r w:rsidR="00A063FB">
          <w:rPr>
            <w:rFonts w:hint="eastAsia"/>
          </w:rPr>
          <w:t>图</w:t>
        </w:r>
        <w:r w:rsidR="00A063FB">
          <w:tab/>
        </w:r>
        <w:r w:rsidR="00A063FB">
          <w:fldChar w:fldCharType="begin"/>
        </w:r>
        <w:r w:rsidR="00A063FB">
          <w:instrText xml:space="preserve"> PAGEREF _Toc32761 \h </w:instrText>
        </w:r>
        <w:r w:rsidR="00A063FB">
          <w:fldChar w:fldCharType="separate"/>
        </w:r>
        <w:r w:rsidR="00A063FB">
          <w:t>3</w:t>
        </w:r>
        <w:r w:rsidR="00A063FB">
          <w:fldChar w:fldCharType="end"/>
        </w:r>
      </w:hyperlink>
    </w:p>
    <w:p w14:paraId="2FE2AAF6" w14:textId="77777777" w:rsidR="00A063FB" w:rsidRDefault="00A063FB">
      <w:pPr>
        <w:pStyle w:val="ad"/>
        <w:tabs>
          <w:tab w:val="right" w:leader="dot" w:pos="9354"/>
        </w:tabs>
      </w:pPr>
      <w:hyperlink w:anchor="_Toc17642" w:history="1">
        <w:r>
          <w:t>图</w:t>
        </w:r>
        <w:r>
          <w:t xml:space="preserve"> 2 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用户与身份模块</w:t>
        </w:r>
        <w:r>
          <w:rPr>
            <w:rFonts w:hint="eastAsia"/>
          </w:rPr>
          <w:t>E-R</w:t>
        </w:r>
        <w:r>
          <w:rPr>
            <w:rFonts w:hint="eastAsia"/>
          </w:rPr>
          <w:t>图</w:t>
        </w:r>
        <w:r>
          <w:tab/>
        </w:r>
        <w:r>
          <w:fldChar w:fldCharType="begin"/>
        </w:r>
        <w:r>
          <w:instrText xml:space="preserve"> PAGEREF _Toc17642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5C57BD5" w14:textId="77777777" w:rsidR="00A063FB" w:rsidRDefault="00A063FB">
      <w:pPr>
        <w:pStyle w:val="ad"/>
        <w:tabs>
          <w:tab w:val="right" w:leader="dot" w:pos="9354"/>
        </w:tabs>
      </w:pPr>
      <w:hyperlink w:anchor="_Toc6026" w:history="1">
        <w:r>
          <w:t>图</w:t>
        </w:r>
        <w:r>
          <w:t xml:space="preserve"> 3 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商品管理模块</w:t>
        </w:r>
        <w:r>
          <w:rPr>
            <w:rFonts w:hint="eastAsia"/>
          </w:rPr>
          <w:t>E-R</w:t>
        </w:r>
        <w:r>
          <w:rPr>
            <w:rFonts w:hint="eastAsia"/>
          </w:rPr>
          <w:t>图</w:t>
        </w:r>
        <w:r>
          <w:tab/>
        </w:r>
        <w:r>
          <w:fldChar w:fldCharType="begin"/>
        </w:r>
        <w:r>
          <w:instrText xml:space="preserve"> PAGEREF _Toc6026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42C5367" w14:textId="77777777" w:rsidR="00A063FB" w:rsidRDefault="00A063FB">
      <w:pPr>
        <w:pStyle w:val="ad"/>
        <w:tabs>
          <w:tab w:val="right" w:leader="dot" w:pos="9354"/>
        </w:tabs>
      </w:pPr>
      <w:hyperlink w:anchor="_Toc19189" w:history="1">
        <w:r>
          <w:t>图</w:t>
        </w:r>
        <w:r>
          <w:t xml:space="preserve"> 4 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议价与交易模块</w:t>
        </w:r>
        <w:r>
          <w:rPr>
            <w:rFonts w:hint="eastAsia"/>
          </w:rPr>
          <w:t>E-R</w:t>
        </w:r>
        <w:r>
          <w:rPr>
            <w:rFonts w:hint="eastAsia"/>
          </w:rPr>
          <w:t>图</w:t>
        </w:r>
        <w:r>
          <w:tab/>
        </w:r>
        <w:r>
          <w:fldChar w:fldCharType="begin"/>
        </w:r>
        <w:r>
          <w:instrText xml:space="preserve"> PAGEREF _Toc19189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38852A9" w14:textId="77777777" w:rsidR="00A063FB" w:rsidRDefault="00A063FB">
      <w:pPr>
        <w:pStyle w:val="ad"/>
        <w:tabs>
          <w:tab w:val="right" w:leader="dot" w:pos="9354"/>
        </w:tabs>
      </w:pPr>
      <w:hyperlink w:anchor="_Toc7257" w:history="1">
        <w:r>
          <w:t>图</w:t>
        </w:r>
        <w:r>
          <w:t xml:space="preserve"> 5 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沟通模块</w:t>
        </w:r>
        <w:r>
          <w:rPr>
            <w:rFonts w:hint="eastAsia"/>
          </w:rPr>
          <w:t>E-R</w:t>
        </w:r>
        <w:r>
          <w:rPr>
            <w:rFonts w:hint="eastAsia"/>
          </w:rPr>
          <w:t>图</w:t>
        </w:r>
        <w:r>
          <w:tab/>
        </w:r>
        <w:r>
          <w:fldChar w:fldCharType="begin"/>
        </w:r>
        <w:r>
          <w:instrText xml:space="preserve"> PAGEREF _Toc7257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2FD7F8BC" w14:textId="77777777" w:rsidR="00A063FB" w:rsidRDefault="00A063FB">
      <w:pPr>
        <w:pStyle w:val="ad"/>
        <w:tabs>
          <w:tab w:val="right" w:leader="dot" w:pos="9354"/>
        </w:tabs>
      </w:pPr>
      <w:hyperlink w:anchor="_Toc11568" w:history="1">
        <w:r>
          <w:t>图</w:t>
        </w:r>
        <w:r>
          <w:t xml:space="preserve"> 6 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评价与举报模块</w:t>
        </w:r>
        <w:r>
          <w:rPr>
            <w:rFonts w:hint="eastAsia"/>
          </w:rPr>
          <w:t>E-R</w:t>
        </w:r>
        <w:r>
          <w:rPr>
            <w:rFonts w:hint="eastAsia"/>
          </w:rPr>
          <w:t>图</w:t>
        </w:r>
        <w:r>
          <w:tab/>
        </w:r>
        <w:r>
          <w:fldChar w:fldCharType="begin"/>
        </w:r>
        <w:r>
          <w:instrText xml:space="preserve"> PAGEREF _Toc11568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0B6E07E3" w14:textId="77777777" w:rsidR="00A063FB" w:rsidRDefault="00A063FB">
      <w:pPr>
        <w:pStyle w:val="ad"/>
        <w:tabs>
          <w:tab w:val="right" w:leader="dot" w:pos="9354"/>
        </w:tabs>
      </w:pPr>
      <w:hyperlink w:anchor="_Toc7225" w:history="1">
        <w:r>
          <w:t>图</w:t>
        </w:r>
        <w:r>
          <w:t xml:space="preserve"> 7 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后台管理模块</w:t>
        </w:r>
        <w:r>
          <w:rPr>
            <w:rFonts w:hint="eastAsia"/>
          </w:rPr>
          <w:t>E-R</w:t>
        </w:r>
        <w:r>
          <w:rPr>
            <w:rFonts w:hint="eastAsia"/>
          </w:rPr>
          <w:t>图</w:t>
        </w:r>
        <w:r>
          <w:tab/>
        </w:r>
        <w:r>
          <w:fldChar w:fldCharType="begin"/>
        </w:r>
        <w:r>
          <w:instrText xml:space="preserve"> PAGEREF _Toc7225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17313CCD" w14:textId="77777777" w:rsidR="00A063FB" w:rsidRDefault="00A063FB">
      <w:pPr>
        <w:pStyle w:val="ad"/>
        <w:tabs>
          <w:tab w:val="right" w:leader="dot" w:pos="9354"/>
        </w:tabs>
      </w:pPr>
      <w:hyperlink w:anchor="_Toc6969" w:history="1">
        <w:r>
          <w:t>图</w:t>
        </w:r>
        <w:r>
          <w:t xml:space="preserve"> 8 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数据库关系图</w:t>
        </w:r>
        <w:r>
          <w:tab/>
        </w:r>
        <w:r>
          <w:fldChar w:fldCharType="begin"/>
        </w:r>
        <w:r>
          <w:instrText xml:space="preserve"> PAGEREF _Toc6969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56F633D4" w14:textId="77777777" w:rsidR="00A063FB" w:rsidRDefault="00000000">
      <w:pPr>
        <w:rPr>
          <w:sz w:val="21"/>
          <w:szCs w:val="21"/>
        </w:rPr>
      </w:pPr>
      <w:r>
        <w:rPr>
          <w:szCs w:val="21"/>
        </w:rPr>
        <w:fldChar w:fldCharType="end"/>
      </w:r>
    </w:p>
    <w:p w14:paraId="3E2F1E10" w14:textId="77777777" w:rsidR="00A063FB" w:rsidRDefault="00000000">
      <w:pPr>
        <w:pStyle w:val="ad"/>
        <w:tabs>
          <w:tab w:val="right" w:leader="dot" w:pos="9354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>TOC \h \c "</w:instrText>
      </w:r>
      <w:r>
        <w:rPr>
          <w:rFonts w:hint="eastAsia"/>
        </w:rPr>
        <w:instrText>表</w:instrText>
      </w:r>
      <w:r>
        <w:rPr>
          <w:rFonts w:hint="eastAsia"/>
        </w:rPr>
        <w:instrText>"</w:instrText>
      </w:r>
      <w:r>
        <w:rPr>
          <w:rFonts w:hint="eastAsia"/>
        </w:rPr>
        <w:fldChar w:fldCharType="separate"/>
      </w:r>
      <w:hyperlink w:anchor="_Toc29194" w:history="1">
        <w:r w:rsidR="00A063FB">
          <w:t>表</w:t>
        </w:r>
        <w:r w:rsidR="00A063FB">
          <w:t xml:space="preserve"> 1 </w:t>
        </w:r>
        <w:r w:rsidR="00A063FB">
          <w:rPr>
            <w:rFonts w:hint="eastAsia"/>
          </w:rPr>
          <w:t xml:space="preserve"> user</w:t>
        </w:r>
        <w:r w:rsidR="00A063FB">
          <w:rPr>
            <w:rFonts w:hint="eastAsia"/>
          </w:rPr>
          <w:t>表</w:t>
        </w:r>
        <w:r w:rsidR="00A063FB">
          <w:tab/>
        </w:r>
        <w:r w:rsidR="00A063FB">
          <w:fldChar w:fldCharType="begin"/>
        </w:r>
        <w:r w:rsidR="00A063FB">
          <w:instrText xml:space="preserve"> PAGEREF _Toc29194 \h </w:instrText>
        </w:r>
        <w:r w:rsidR="00A063FB">
          <w:fldChar w:fldCharType="separate"/>
        </w:r>
        <w:r w:rsidR="00A063FB">
          <w:t>11</w:t>
        </w:r>
        <w:r w:rsidR="00A063FB">
          <w:fldChar w:fldCharType="end"/>
        </w:r>
      </w:hyperlink>
    </w:p>
    <w:p w14:paraId="30A121AE" w14:textId="77777777" w:rsidR="00A063FB" w:rsidRDefault="00A063FB">
      <w:pPr>
        <w:pStyle w:val="ad"/>
        <w:tabs>
          <w:tab w:val="right" w:leader="dot" w:pos="9354"/>
        </w:tabs>
      </w:pPr>
      <w:hyperlink w:anchor="_Toc10374" w:history="1">
        <w:r>
          <w:t>表</w:t>
        </w:r>
        <w:r>
          <w:t xml:space="preserve"> 2 </w:t>
        </w:r>
        <w:r>
          <w:rPr>
            <w:rFonts w:hint="eastAsia"/>
          </w:rPr>
          <w:t xml:space="preserve"> student_auth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_Toc10374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3095F032" w14:textId="77777777" w:rsidR="00A063FB" w:rsidRDefault="00A063FB">
      <w:pPr>
        <w:pStyle w:val="ad"/>
        <w:tabs>
          <w:tab w:val="right" w:leader="dot" w:pos="9354"/>
        </w:tabs>
      </w:pPr>
      <w:hyperlink w:anchor="_Toc21636" w:history="1">
        <w:r>
          <w:t>表</w:t>
        </w:r>
        <w:r>
          <w:t xml:space="preserve"> 3 </w:t>
        </w:r>
        <w:r>
          <w:rPr>
            <w:rFonts w:hint="eastAsia"/>
          </w:rPr>
          <w:t xml:space="preserve"> category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_Toc21636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032C7BCB" w14:textId="77777777" w:rsidR="00A063FB" w:rsidRDefault="00A063FB">
      <w:pPr>
        <w:pStyle w:val="ad"/>
        <w:tabs>
          <w:tab w:val="right" w:leader="dot" w:pos="9354"/>
        </w:tabs>
      </w:pPr>
      <w:hyperlink w:anchor="_Toc32716" w:history="1">
        <w:r>
          <w:t>表</w:t>
        </w:r>
        <w:r>
          <w:t xml:space="preserve"> 4 </w:t>
        </w:r>
        <w:r>
          <w:rPr>
            <w:rFonts w:hint="eastAsia"/>
          </w:rPr>
          <w:t xml:space="preserve"> goods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_Toc32716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5C95D51D" w14:textId="77777777" w:rsidR="00A063FB" w:rsidRDefault="00A063FB">
      <w:pPr>
        <w:pStyle w:val="ad"/>
        <w:tabs>
          <w:tab w:val="right" w:leader="dot" w:pos="9354"/>
        </w:tabs>
      </w:pPr>
      <w:hyperlink w:anchor="_Toc29681" w:history="1">
        <w:r>
          <w:t>表</w:t>
        </w:r>
        <w:r>
          <w:t xml:space="preserve"> 5 </w:t>
        </w:r>
        <w:r>
          <w:rPr>
            <w:rFonts w:hint="eastAsia"/>
          </w:rPr>
          <w:t xml:space="preserve"> goods_image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_Toc29681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7B1DA67B" w14:textId="77777777" w:rsidR="00A063FB" w:rsidRDefault="00A063FB">
      <w:pPr>
        <w:pStyle w:val="ad"/>
        <w:tabs>
          <w:tab w:val="right" w:leader="dot" w:pos="9354"/>
        </w:tabs>
      </w:pPr>
      <w:hyperlink w:anchor="_Toc25948" w:history="1">
        <w:r>
          <w:t>表</w:t>
        </w:r>
        <w:r>
          <w:t xml:space="preserve"> 6 </w:t>
        </w:r>
        <w:r>
          <w:rPr>
            <w:rFonts w:hint="eastAsia"/>
          </w:rPr>
          <w:t xml:space="preserve"> favorite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_Toc25948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3B88B193" w14:textId="77777777" w:rsidR="00A063FB" w:rsidRDefault="00A063FB">
      <w:pPr>
        <w:pStyle w:val="ad"/>
        <w:tabs>
          <w:tab w:val="right" w:leader="dot" w:pos="9354"/>
        </w:tabs>
      </w:pPr>
      <w:hyperlink w:anchor="_Toc23433" w:history="1">
        <w:r>
          <w:t>表</w:t>
        </w:r>
        <w:r>
          <w:t xml:space="preserve"> 7 </w:t>
        </w:r>
        <w:r>
          <w:rPr>
            <w:rFonts w:hint="eastAsia"/>
          </w:rPr>
          <w:t xml:space="preserve"> bargain_offer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_Toc23433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061115AB" w14:textId="77777777" w:rsidR="00A063FB" w:rsidRDefault="00A063FB">
      <w:pPr>
        <w:pStyle w:val="ad"/>
        <w:tabs>
          <w:tab w:val="right" w:leader="dot" w:pos="9354"/>
        </w:tabs>
      </w:pPr>
      <w:hyperlink w:anchor="_Toc26698" w:history="1">
        <w:r>
          <w:t>表</w:t>
        </w:r>
        <w:r>
          <w:t xml:space="preserve"> 8 </w:t>
        </w:r>
        <w:r>
          <w:rPr>
            <w:rFonts w:hint="eastAsia"/>
          </w:rPr>
          <w:t xml:space="preserve"> trade_order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_Toc26698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5878FC9D" w14:textId="77777777" w:rsidR="00A063FB" w:rsidRDefault="00A063FB">
      <w:pPr>
        <w:pStyle w:val="ad"/>
        <w:tabs>
          <w:tab w:val="right" w:leader="dot" w:pos="9354"/>
        </w:tabs>
      </w:pPr>
      <w:hyperlink w:anchor="_Toc3598" w:history="1">
        <w:r>
          <w:t>表</w:t>
        </w:r>
        <w:r>
          <w:t xml:space="preserve"> 9 </w:t>
        </w:r>
        <w:r>
          <w:rPr>
            <w:rFonts w:hint="eastAsia"/>
          </w:rPr>
          <w:t xml:space="preserve"> appointment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_Toc3598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347FF56B" w14:textId="77777777" w:rsidR="00A063FB" w:rsidRDefault="00A063FB">
      <w:pPr>
        <w:pStyle w:val="ad"/>
        <w:tabs>
          <w:tab w:val="right" w:leader="dot" w:pos="9354"/>
        </w:tabs>
      </w:pPr>
      <w:hyperlink w:anchor="_Toc30082" w:history="1">
        <w:r>
          <w:t>表</w:t>
        </w:r>
        <w:r>
          <w:t xml:space="preserve"> 10 </w:t>
        </w:r>
        <w:r>
          <w:rPr>
            <w:rFonts w:hint="eastAsia"/>
          </w:rPr>
          <w:t xml:space="preserve"> chat_session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_Toc30082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2BF6D04E" w14:textId="77777777" w:rsidR="00A063FB" w:rsidRDefault="00A063FB">
      <w:pPr>
        <w:pStyle w:val="ad"/>
        <w:tabs>
          <w:tab w:val="right" w:leader="dot" w:pos="9354"/>
        </w:tabs>
      </w:pPr>
      <w:hyperlink w:anchor="_Toc21759" w:history="1">
        <w:r>
          <w:t>表</w:t>
        </w:r>
        <w:r>
          <w:t xml:space="preserve"> 11 </w:t>
        </w:r>
        <w:r>
          <w:rPr>
            <w:rFonts w:hint="eastAsia"/>
          </w:rPr>
          <w:t xml:space="preserve"> chat_message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_Toc21759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36A21049" w14:textId="77777777" w:rsidR="00A063FB" w:rsidRDefault="00A063FB">
      <w:pPr>
        <w:pStyle w:val="ad"/>
        <w:tabs>
          <w:tab w:val="right" w:leader="dot" w:pos="9354"/>
        </w:tabs>
      </w:pPr>
      <w:hyperlink w:anchor="_Toc16548" w:history="1">
        <w:r>
          <w:t>表</w:t>
        </w:r>
        <w:r>
          <w:t xml:space="preserve"> 12 </w:t>
        </w:r>
        <w:r>
          <w:rPr>
            <w:rFonts w:hint="eastAsia"/>
          </w:rPr>
          <w:t xml:space="preserve"> review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_Toc16548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02579318" w14:textId="77777777" w:rsidR="00A063FB" w:rsidRDefault="00A063FB">
      <w:pPr>
        <w:pStyle w:val="ad"/>
        <w:tabs>
          <w:tab w:val="right" w:leader="dot" w:pos="9354"/>
        </w:tabs>
      </w:pPr>
      <w:hyperlink w:anchor="_Toc4111" w:history="1">
        <w:r>
          <w:t>表</w:t>
        </w:r>
        <w:r>
          <w:t xml:space="preserve"> 13 </w:t>
        </w:r>
        <w:r>
          <w:rPr>
            <w:rFonts w:hint="eastAsia"/>
          </w:rPr>
          <w:t xml:space="preserve"> report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_Toc4111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74B2B9A3" w14:textId="77777777" w:rsidR="00A063FB" w:rsidRDefault="00A063FB">
      <w:pPr>
        <w:pStyle w:val="ad"/>
        <w:tabs>
          <w:tab w:val="right" w:leader="dot" w:pos="9354"/>
        </w:tabs>
      </w:pPr>
      <w:hyperlink w:anchor="_Toc12050" w:history="1">
        <w:r>
          <w:t>表</w:t>
        </w:r>
        <w:r>
          <w:t xml:space="preserve"> 14 </w:t>
        </w:r>
        <w:r>
          <w:rPr>
            <w:rFonts w:hint="eastAsia"/>
          </w:rPr>
          <w:t xml:space="preserve"> audit_log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_Toc12050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07888BB8" w14:textId="77777777" w:rsidR="00A063FB" w:rsidRDefault="00A063FB">
      <w:pPr>
        <w:pStyle w:val="ad"/>
        <w:tabs>
          <w:tab w:val="right" w:leader="dot" w:pos="9354"/>
        </w:tabs>
      </w:pPr>
      <w:hyperlink w:anchor="_Toc6358" w:history="1">
        <w:r>
          <w:t>表</w:t>
        </w:r>
        <w:r>
          <w:t xml:space="preserve"> 15 </w:t>
        </w:r>
        <w:r>
          <w:rPr>
            <w:rFonts w:hint="eastAsia"/>
          </w:rPr>
          <w:t xml:space="preserve"> notice</w:t>
        </w:r>
        <w:r>
          <w:rPr>
            <w:rFonts w:hint="eastAsia"/>
          </w:rPr>
          <w:t>表</w:t>
        </w:r>
        <w:r>
          <w:tab/>
        </w:r>
        <w:r>
          <w:fldChar w:fldCharType="begin"/>
        </w:r>
        <w:r>
          <w:instrText xml:space="preserve"> PAGEREF _Toc6358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1C64D2CF" w14:textId="77777777" w:rsidR="00A063FB" w:rsidRDefault="00000000">
      <w:r>
        <w:rPr>
          <w:rFonts w:hint="eastAsia"/>
        </w:rPr>
        <w:fldChar w:fldCharType="end"/>
      </w:r>
    </w:p>
    <w:sectPr w:rsidR="00A063FB">
      <w:footerReference w:type="default" r:id="rId18"/>
      <w:pgSz w:w="11906" w:h="16838"/>
      <w:pgMar w:top="1134" w:right="1134" w:bottom="851" w:left="1418" w:header="851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97A2C" w14:textId="77777777" w:rsidR="00324E19" w:rsidRDefault="00324E19">
      <w:r>
        <w:separator/>
      </w:r>
    </w:p>
  </w:endnote>
  <w:endnote w:type="continuationSeparator" w:id="0">
    <w:p w14:paraId="3C3CC8D2" w14:textId="77777777" w:rsidR="00324E19" w:rsidRDefault="0032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F42D" w14:textId="77777777" w:rsidR="00A063FB" w:rsidRDefault="00000000">
    <w:pPr>
      <w:pStyle w:val="ab"/>
      <w:pBdr>
        <w:top w:val="single" w:sz="4" w:space="1" w:color="auto"/>
      </w:pBdr>
    </w:pPr>
    <w:r>
      <w:rPr>
        <w:rFonts w:hint="eastAsia"/>
      </w:rPr>
      <w:t>同济大学软件学院</w:t>
    </w:r>
  </w:p>
  <w:p w14:paraId="316E5058" w14:textId="77777777" w:rsidR="00A063FB" w:rsidRDefault="00000000">
    <w:pPr>
      <w:pStyle w:val="ab"/>
      <w:pBdr>
        <w:top w:val="single" w:sz="4" w:space="1" w:color="auto"/>
      </w:pBdr>
    </w:pPr>
    <w:r>
      <w:rPr>
        <w:rFonts w:hint="eastAsia"/>
      </w:rPr>
      <w:t>数据库课程设计项目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E8326" w14:textId="77777777" w:rsidR="00A063FB" w:rsidRDefault="00000000">
    <w:pPr>
      <w:pStyle w:val="ab"/>
      <w:pBdr>
        <w:top w:val="single" w:sz="4" w:space="1" w:color="auto"/>
      </w:pBdr>
      <w:rPr>
        <w:rStyle w:val="af0"/>
      </w:rPr>
    </w:pPr>
    <w:r>
      <w:rPr>
        <w:rFonts w:hint="eastAsia"/>
      </w:rPr>
      <w:t xml:space="preserve">同济大学软件学院                                                                                   </w:t>
    </w: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</w:rPr>
      <w:t>I</w:t>
    </w:r>
    <w:r>
      <w:rPr>
        <w:rStyle w:val="af0"/>
      </w:rPr>
      <w:fldChar w:fldCharType="end"/>
    </w:r>
  </w:p>
  <w:p w14:paraId="3F1A2F3B" w14:textId="77777777" w:rsidR="00A063FB" w:rsidRDefault="00000000">
    <w:pPr>
      <w:pStyle w:val="ab"/>
      <w:pBdr>
        <w:top w:val="single" w:sz="4" w:space="1" w:color="auto"/>
      </w:pBdr>
    </w:pPr>
    <w:r>
      <w:rPr>
        <w:rFonts w:hint="eastAsia"/>
      </w:rPr>
      <w:t>数据库课程设计项目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E0F0F" w14:textId="77777777" w:rsidR="00A063FB" w:rsidRDefault="00000000">
    <w:pPr>
      <w:pStyle w:val="ab"/>
      <w:pBdr>
        <w:top w:val="single" w:sz="4" w:space="1" w:color="auto"/>
      </w:pBdr>
      <w:rPr>
        <w:rStyle w:val="af0"/>
      </w:rPr>
    </w:pPr>
    <w:r>
      <w:rPr>
        <w:rFonts w:hint="eastAsia"/>
      </w:rPr>
      <w:t xml:space="preserve">同济大学软件学院                                                                                    </w:t>
    </w: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</w:rPr>
      <w:t>4</w:t>
    </w:r>
    <w:r>
      <w:rPr>
        <w:rStyle w:val="af0"/>
      </w:rPr>
      <w:fldChar w:fldCharType="end"/>
    </w:r>
  </w:p>
  <w:p w14:paraId="70D472E3" w14:textId="77777777" w:rsidR="00A063FB" w:rsidRDefault="00000000">
    <w:pPr>
      <w:pStyle w:val="ab"/>
      <w:pBdr>
        <w:top w:val="single" w:sz="4" w:space="1" w:color="auto"/>
      </w:pBdr>
    </w:pPr>
    <w:r>
      <w:rPr>
        <w:rFonts w:hint="eastAsia"/>
      </w:rPr>
      <w:t>数据库课程设计项目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4206C" w14:textId="77777777" w:rsidR="00324E19" w:rsidRDefault="00324E19">
      <w:r>
        <w:separator/>
      </w:r>
    </w:p>
  </w:footnote>
  <w:footnote w:type="continuationSeparator" w:id="0">
    <w:p w14:paraId="3FACC0E3" w14:textId="77777777" w:rsidR="00324E19" w:rsidRDefault="00324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E1B39" w14:textId="77777777" w:rsidR="00A063FB" w:rsidRDefault="00000000">
    <w:pPr>
      <w:pStyle w:val="ac"/>
      <w:pBdr>
        <w:bottom w:val="single" w:sz="4" w:space="1" w:color="auto"/>
      </w:pBdr>
      <w:jc w:val="left"/>
    </w:pPr>
    <w:r>
      <w:rPr>
        <w:rFonts w:hint="eastAsia"/>
      </w:rPr>
      <w:t>校园二手交易系统                                                                         数据库设计文档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7B97D3"/>
    <w:multiLevelType w:val="multilevel"/>
    <w:tmpl w:val="8E7B97D3"/>
    <w:lvl w:ilvl="0">
      <w:start w:val="1"/>
      <w:numFmt w:val="decimal"/>
      <w:pStyle w:val="1"/>
      <w:isLgl/>
      <w:lvlText w:val="%1."/>
      <w:lvlJc w:val="left"/>
      <w:pPr>
        <w:tabs>
          <w:tab w:val="left" w:pos="540"/>
        </w:tabs>
        <w:ind w:left="180" w:hanging="180"/>
      </w:pPr>
      <w:rPr>
        <w:rFonts w:ascii="Arial" w:eastAsia="黑体" w:hAnsi="Arial" w:hint="default"/>
        <w:b/>
        <w:i w:val="0"/>
        <w:sz w:val="36"/>
      </w:rPr>
    </w:lvl>
    <w:lvl w:ilvl="1">
      <w:start w:val="1"/>
      <w:numFmt w:val="decimal"/>
      <w:pStyle w:val="2"/>
      <w:lvlText w:val="%1.%2"/>
      <w:lvlJc w:val="left"/>
      <w:pPr>
        <w:tabs>
          <w:tab w:val="left" w:pos="567"/>
        </w:tabs>
        <w:ind w:left="0" w:firstLine="0"/>
      </w:pPr>
      <w:rPr>
        <w:rFonts w:ascii="Arial" w:eastAsia="黑体" w:hAnsi="Arial" w:hint="default"/>
        <w:b/>
        <w:i w:val="0"/>
        <w:sz w:val="32"/>
      </w:rPr>
    </w:lvl>
    <w:lvl w:ilvl="2">
      <w:start w:val="1"/>
      <w:numFmt w:val="decimal"/>
      <w:pStyle w:val="3"/>
      <w:isLgl/>
      <w:suff w:val="nothing"/>
      <w:lvlText w:val="%1.%2.%3 "/>
      <w:lvlJc w:val="left"/>
      <w:pPr>
        <w:ind w:left="0" w:firstLine="0"/>
      </w:pPr>
      <w:rPr>
        <w:rFonts w:ascii="Arial" w:hAnsi="Arial" w:hint="default"/>
        <w:b/>
        <w:i w:val="0"/>
        <w:sz w:val="30"/>
      </w:rPr>
    </w:lvl>
    <w:lvl w:ilvl="3">
      <w:start w:val="1"/>
      <w:numFmt w:val="decimal"/>
      <w:pStyle w:val="4"/>
      <w:lvlText w:val="%1.%2.%3.%4 "/>
      <w:lvlJc w:val="left"/>
      <w:pPr>
        <w:tabs>
          <w:tab w:val="left" w:pos="567"/>
        </w:tabs>
        <w:ind w:left="0" w:firstLine="0"/>
      </w:pPr>
      <w:rPr>
        <w:rFonts w:ascii="Arial" w:hAnsi="Arial" w:hint="default"/>
        <w:b/>
        <w:i w:val="0"/>
        <w:sz w:val="28"/>
      </w:rPr>
    </w:lvl>
    <w:lvl w:ilvl="4">
      <w:start w:val="1"/>
      <w:numFmt w:val="decimal"/>
      <w:pStyle w:val="5"/>
      <w:lvlText w:val="%1.%2.%3.%4.%5 "/>
      <w:lvlJc w:val="left"/>
      <w:pPr>
        <w:tabs>
          <w:tab w:val="left" w:pos="567"/>
        </w:tabs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6"/>
      <w:lvlText w:val="%1.%2.%3.%4.%5.%6 "/>
      <w:lvlJc w:val="left"/>
      <w:pPr>
        <w:tabs>
          <w:tab w:val="left" w:pos="567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left" w:pos="567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left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left" w:pos="216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abstractNum w:abstractNumId="1" w15:restartNumberingAfterBreak="0">
    <w:nsid w:val="93E10B1B"/>
    <w:multiLevelType w:val="singleLevel"/>
    <w:tmpl w:val="93E10B1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 w15:restartNumberingAfterBreak="0">
    <w:nsid w:val="97B7D18B"/>
    <w:multiLevelType w:val="singleLevel"/>
    <w:tmpl w:val="97B7D18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9AE4D45E"/>
    <w:multiLevelType w:val="singleLevel"/>
    <w:tmpl w:val="9AE4D45E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 w15:restartNumberingAfterBreak="0">
    <w:nsid w:val="9BBD0E92"/>
    <w:multiLevelType w:val="singleLevel"/>
    <w:tmpl w:val="9BBD0E9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B4A5EF3B"/>
    <w:multiLevelType w:val="singleLevel"/>
    <w:tmpl w:val="B4A5EF3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BAEE4626"/>
    <w:multiLevelType w:val="singleLevel"/>
    <w:tmpl w:val="BAEE4626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 w15:restartNumberingAfterBreak="0">
    <w:nsid w:val="C0A7F4E9"/>
    <w:multiLevelType w:val="singleLevel"/>
    <w:tmpl w:val="C0A7F4E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 w15:restartNumberingAfterBreak="0">
    <w:nsid w:val="D3260C6E"/>
    <w:multiLevelType w:val="singleLevel"/>
    <w:tmpl w:val="D3260C6E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 w15:restartNumberingAfterBreak="0">
    <w:nsid w:val="D9C52A4A"/>
    <w:multiLevelType w:val="singleLevel"/>
    <w:tmpl w:val="D9C52A4A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 w15:restartNumberingAfterBreak="0">
    <w:nsid w:val="DAD1DC38"/>
    <w:multiLevelType w:val="singleLevel"/>
    <w:tmpl w:val="DAD1DC38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 w15:restartNumberingAfterBreak="0">
    <w:nsid w:val="DBA8F6A0"/>
    <w:multiLevelType w:val="singleLevel"/>
    <w:tmpl w:val="DBA8F6A0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 w15:restartNumberingAfterBreak="0">
    <w:nsid w:val="ED2F5F09"/>
    <w:multiLevelType w:val="singleLevel"/>
    <w:tmpl w:val="ED2F5F0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 w15:restartNumberingAfterBreak="0">
    <w:nsid w:val="FC38E566"/>
    <w:multiLevelType w:val="singleLevel"/>
    <w:tmpl w:val="FC38E56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 w15:restartNumberingAfterBreak="0">
    <w:nsid w:val="016A6DF7"/>
    <w:multiLevelType w:val="multilevel"/>
    <w:tmpl w:val="016A6DF7"/>
    <w:lvl w:ilvl="0">
      <w:start w:val="1"/>
      <w:numFmt w:val="decimal"/>
      <w:lvlText w:val="第%1章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50"/>
      <w:lvlText w:val="%1.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08A5D86C"/>
    <w:multiLevelType w:val="singleLevel"/>
    <w:tmpl w:val="08A5D86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6" w15:restartNumberingAfterBreak="0">
    <w:nsid w:val="0A018A32"/>
    <w:multiLevelType w:val="singleLevel"/>
    <w:tmpl w:val="0A018A32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7" w15:restartNumberingAfterBreak="0">
    <w:nsid w:val="1BCFF27E"/>
    <w:multiLevelType w:val="singleLevel"/>
    <w:tmpl w:val="1BCFF27E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8" w15:restartNumberingAfterBreak="0">
    <w:nsid w:val="2CB51A7B"/>
    <w:multiLevelType w:val="singleLevel"/>
    <w:tmpl w:val="2CB51A7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9" w15:restartNumberingAfterBreak="0">
    <w:nsid w:val="3084AEC7"/>
    <w:multiLevelType w:val="singleLevel"/>
    <w:tmpl w:val="3084AEC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0" w15:restartNumberingAfterBreak="0">
    <w:nsid w:val="390DD549"/>
    <w:multiLevelType w:val="singleLevel"/>
    <w:tmpl w:val="390DD54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1" w15:restartNumberingAfterBreak="0">
    <w:nsid w:val="3A202B8B"/>
    <w:multiLevelType w:val="multilevel"/>
    <w:tmpl w:val="3A202B8B"/>
    <w:lvl w:ilvl="0">
      <w:start w:val="1"/>
      <w:numFmt w:val="upperLetter"/>
      <w:pStyle w:val="a"/>
      <w:lvlText w:val="附录%1."/>
      <w:lvlJc w:val="left"/>
      <w:pPr>
        <w:tabs>
          <w:tab w:val="left" w:pos="360"/>
        </w:tabs>
        <w:ind w:left="0" w:firstLine="0"/>
      </w:pPr>
      <w:rPr>
        <w:rFonts w:ascii="Arial" w:eastAsia="黑体" w:hAnsi="Arial" w:hint="default"/>
        <w:b/>
        <w:i w:val="0"/>
        <w:sz w:val="36"/>
      </w:rPr>
    </w:lvl>
    <w:lvl w:ilvl="1">
      <w:start w:val="1"/>
      <w:numFmt w:val="decimal"/>
      <w:pStyle w:val="A1"/>
      <w:lvlText w:val="%1.%2"/>
      <w:lvlJc w:val="left"/>
      <w:pPr>
        <w:tabs>
          <w:tab w:val="left" w:pos="2700"/>
        </w:tabs>
        <w:ind w:left="1980" w:firstLine="0"/>
      </w:pPr>
      <w:rPr>
        <w:rFonts w:ascii="Arial" w:eastAsia="黑体" w:hAnsi="Arial" w:hint="default"/>
        <w:b/>
        <w:i w:val="0"/>
        <w:sz w:val="32"/>
      </w:rPr>
    </w:lvl>
    <w:lvl w:ilvl="2">
      <w:start w:val="1"/>
      <w:numFmt w:val="decimal"/>
      <w:pStyle w:val="A11"/>
      <w:lvlText w:val="%1.%2.%3 "/>
      <w:lvlJc w:val="left"/>
      <w:pPr>
        <w:tabs>
          <w:tab w:val="left" w:pos="567"/>
        </w:tabs>
        <w:ind w:left="1021" w:hanging="1021"/>
      </w:pPr>
      <w:rPr>
        <w:rFonts w:ascii="Arial" w:hAnsi="Arial" w:hint="default"/>
        <w:b/>
        <w:i w:val="0"/>
        <w:sz w:val="30"/>
      </w:rPr>
    </w:lvl>
    <w:lvl w:ilvl="3">
      <w:start w:val="1"/>
      <w:numFmt w:val="decimal"/>
      <w:pStyle w:val="A111"/>
      <w:lvlText w:val="%1.%2.%3.%4 "/>
      <w:lvlJc w:val="left"/>
      <w:pPr>
        <w:tabs>
          <w:tab w:val="left" w:pos="1080"/>
        </w:tabs>
        <w:ind w:left="0" w:firstLine="0"/>
      </w:pPr>
      <w:rPr>
        <w:rFonts w:ascii="Arial" w:hAnsi="Arial" w:hint="default"/>
        <w:b/>
        <w:i w:val="0"/>
        <w:sz w:val="28"/>
      </w:rPr>
    </w:lvl>
    <w:lvl w:ilvl="4">
      <w:start w:val="1"/>
      <w:numFmt w:val="decimal"/>
      <w:pStyle w:val="A1111"/>
      <w:lvlText w:val="%1.%2.%3.%4.%5 "/>
      <w:lvlJc w:val="left"/>
      <w:pPr>
        <w:tabs>
          <w:tab w:val="left" w:pos="1080"/>
        </w:tabs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A11111"/>
      <w:lvlText w:val="%1.%2.%3.%4.%5.%6 "/>
      <w:lvlJc w:val="left"/>
      <w:pPr>
        <w:tabs>
          <w:tab w:val="left" w:pos="1440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A111111"/>
      <w:lvlText w:val="%1.%2.%3.%4.%5.%6.%7."/>
      <w:lvlJc w:val="left"/>
      <w:pPr>
        <w:tabs>
          <w:tab w:val="left" w:pos="144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left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left" w:pos="216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abstractNum w:abstractNumId="22" w15:restartNumberingAfterBreak="0">
    <w:nsid w:val="4AEEA5A7"/>
    <w:multiLevelType w:val="singleLevel"/>
    <w:tmpl w:val="4AEEA5A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3" w15:restartNumberingAfterBreak="0">
    <w:nsid w:val="547BB996"/>
    <w:multiLevelType w:val="singleLevel"/>
    <w:tmpl w:val="547BB99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4" w15:restartNumberingAfterBreak="0">
    <w:nsid w:val="5D353A9C"/>
    <w:multiLevelType w:val="singleLevel"/>
    <w:tmpl w:val="5D353A9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5" w15:restartNumberingAfterBreak="0">
    <w:nsid w:val="5D8EEC36"/>
    <w:multiLevelType w:val="singleLevel"/>
    <w:tmpl w:val="5D8EEC36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6" w15:restartNumberingAfterBreak="0">
    <w:nsid w:val="651F4CFA"/>
    <w:multiLevelType w:val="singleLevel"/>
    <w:tmpl w:val="651F4CFA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7" w15:restartNumberingAfterBreak="0">
    <w:nsid w:val="67B2D52B"/>
    <w:multiLevelType w:val="singleLevel"/>
    <w:tmpl w:val="67B2D52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8" w15:restartNumberingAfterBreak="0">
    <w:nsid w:val="763B4EFC"/>
    <w:multiLevelType w:val="singleLevel"/>
    <w:tmpl w:val="763B4EF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 w16cid:durableId="888105934">
    <w:abstractNumId w:val="0"/>
  </w:num>
  <w:num w:numId="2" w16cid:durableId="309865374">
    <w:abstractNumId w:val="21"/>
  </w:num>
  <w:num w:numId="3" w16cid:durableId="777794415">
    <w:abstractNumId w:val="14"/>
  </w:num>
  <w:num w:numId="4" w16cid:durableId="197162655">
    <w:abstractNumId w:val="5"/>
  </w:num>
  <w:num w:numId="5" w16cid:durableId="35349663">
    <w:abstractNumId w:val="23"/>
  </w:num>
  <w:num w:numId="6" w16cid:durableId="1317605642">
    <w:abstractNumId w:val="3"/>
  </w:num>
  <w:num w:numId="7" w16cid:durableId="1810248842">
    <w:abstractNumId w:val="8"/>
  </w:num>
  <w:num w:numId="8" w16cid:durableId="1419401879">
    <w:abstractNumId w:val="13"/>
  </w:num>
  <w:num w:numId="9" w16cid:durableId="1546791097">
    <w:abstractNumId w:val="15"/>
  </w:num>
  <w:num w:numId="10" w16cid:durableId="2136754455">
    <w:abstractNumId w:val="9"/>
  </w:num>
  <w:num w:numId="11" w16cid:durableId="1973632454">
    <w:abstractNumId w:val="27"/>
  </w:num>
  <w:num w:numId="12" w16cid:durableId="1394743100">
    <w:abstractNumId w:val="17"/>
  </w:num>
  <w:num w:numId="13" w16cid:durableId="1080757246">
    <w:abstractNumId w:val="22"/>
  </w:num>
  <w:num w:numId="14" w16cid:durableId="1554074111">
    <w:abstractNumId w:val="4"/>
  </w:num>
  <w:num w:numId="15" w16cid:durableId="2016764073">
    <w:abstractNumId w:val="16"/>
  </w:num>
  <w:num w:numId="16" w16cid:durableId="723137334">
    <w:abstractNumId w:val="6"/>
  </w:num>
  <w:num w:numId="17" w16cid:durableId="1858618436">
    <w:abstractNumId w:val="19"/>
  </w:num>
  <w:num w:numId="18" w16cid:durableId="1431773435">
    <w:abstractNumId w:val="11"/>
  </w:num>
  <w:num w:numId="19" w16cid:durableId="321667661">
    <w:abstractNumId w:val="2"/>
  </w:num>
  <w:num w:numId="20" w16cid:durableId="194583081">
    <w:abstractNumId w:val="12"/>
  </w:num>
  <w:num w:numId="21" w16cid:durableId="1446266779">
    <w:abstractNumId w:val="24"/>
  </w:num>
  <w:num w:numId="22" w16cid:durableId="399132634">
    <w:abstractNumId w:val="28"/>
  </w:num>
  <w:num w:numId="23" w16cid:durableId="1450390812">
    <w:abstractNumId w:val="20"/>
  </w:num>
  <w:num w:numId="24" w16cid:durableId="1073433426">
    <w:abstractNumId w:val="10"/>
  </w:num>
  <w:num w:numId="25" w16cid:durableId="232472838">
    <w:abstractNumId w:val="25"/>
  </w:num>
  <w:num w:numId="26" w16cid:durableId="1894926213">
    <w:abstractNumId w:val="18"/>
  </w:num>
  <w:num w:numId="27" w16cid:durableId="642462550">
    <w:abstractNumId w:val="1"/>
  </w:num>
  <w:num w:numId="28" w16cid:durableId="807670803">
    <w:abstractNumId w:val="7"/>
  </w:num>
  <w:num w:numId="29" w16cid:durableId="251919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5C67"/>
    <w:rsid w:val="00002021"/>
    <w:rsid w:val="00002BA8"/>
    <w:rsid w:val="00013047"/>
    <w:rsid w:val="00016CD8"/>
    <w:rsid w:val="000230A5"/>
    <w:rsid w:val="00032292"/>
    <w:rsid w:val="00032907"/>
    <w:rsid w:val="00043A8C"/>
    <w:rsid w:val="000522CD"/>
    <w:rsid w:val="00055D47"/>
    <w:rsid w:val="0006056F"/>
    <w:rsid w:val="0006470A"/>
    <w:rsid w:val="00067D8E"/>
    <w:rsid w:val="000858B0"/>
    <w:rsid w:val="00090A77"/>
    <w:rsid w:val="000C1CD0"/>
    <w:rsid w:val="000E0E08"/>
    <w:rsid w:val="000E7D3C"/>
    <w:rsid w:val="0011605E"/>
    <w:rsid w:val="00141425"/>
    <w:rsid w:val="00144BE3"/>
    <w:rsid w:val="00147F3C"/>
    <w:rsid w:val="00150655"/>
    <w:rsid w:val="0015185A"/>
    <w:rsid w:val="00160A58"/>
    <w:rsid w:val="0017762F"/>
    <w:rsid w:val="00193B3B"/>
    <w:rsid w:val="001A190E"/>
    <w:rsid w:val="001A466E"/>
    <w:rsid w:val="001A5794"/>
    <w:rsid w:val="001B38C2"/>
    <w:rsid w:val="001C6164"/>
    <w:rsid w:val="001E39D0"/>
    <w:rsid w:val="001F22A4"/>
    <w:rsid w:val="00206852"/>
    <w:rsid w:val="00223939"/>
    <w:rsid w:val="00225CF9"/>
    <w:rsid w:val="002513F1"/>
    <w:rsid w:val="00261166"/>
    <w:rsid w:val="00262820"/>
    <w:rsid w:val="00285288"/>
    <w:rsid w:val="00285622"/>
    <w:rsid w:val="002903AF"/>
    <w:rsid w:val="002B5411"/>
    <w:rsid w:val="002D6C11"/>
    <w:rsid w:val="002E18F5"/>
    <w:rsid w:val="002F51D0"/>
    <w:rsid w:val="00317F01"/>
    <w:rsid w:val="0032005D"/>
    <w:rsid w:val="00324E19"/>
    <w:rsid w:val="003368B3"/>
    <w:rsid w:val="00337898"/>
    <w:rsid w:val="00340085"/>
    <w:rsid w:val="00343B29"/>
    <w:rsid w:val="00351975"/>
    <w:rsid w:val="003601B4"/>
    <w:rsid w:val="00367331"/>
    <w:rsid w:val="00385E55"/>
    <w:rsid w:val="00387A70"/>
    <w:rsid w:val="00394CA9"/>
    <w:rsid w:val="003A5C67"/>
    <w:rsid w:val="003C4809"/>
    <w:rsid w:val="003D40CD"/>
    <w:rsid w:val="003D45F0"/>
    <w:rsid w:val="003F2DC0"/>
    <w:rsid w:val="003F6E23"/>
    <w:rsid w:val="003F7C8F"/>
    <w:rsid w:val="004001C7"/>
    <w:rsid w:val="00402FB0"/>
    <w:rsid w:val="00412260"/>
    <w:rsid w:val="00412D29"/>
    <w:rsid w:val="00431C95"/>
    <w:rsid w:val="00441A8F"/>
    <w:rsid w:val="004538F0"/>
    <w:rsid w:val="00465AC1"/>
    <w:rsid w:val="00472CDF"/>
    <w:rsid w:val="004804D8"/>
    <w:rsid w:val="004843F5"/>
    <w:rsid w:val="00487FF5"/>
    <w:rsid w:val="00490477"/>
    <w:rsid w:val="00490929"/>
    <w:rsid w:val="004922A2"/>
    <w:rsid w:val="00496842"/>
    <w:rsid w:val="004B109C"/>
    <w:rsid w:val="004C0736"/>
    <w:rsid w:val="004D5334"/>
    <w:rsid w:val="004D639C"/>
    <w:rsid w:val="004E2F5F"/>
    <w:rsid w:val="004E391A"/>
    <w:rsid w:val="004E3D5D"/>
    <w:rsid w:val="004E7D3E"/>
    <w:rsid w:val="004F7CB8"/>
    <w:rsid w:val="00504B46"/>
    <w:rsid w:val="00515254"/>
    <w:rsid w:val="00530BF1"/>
    <w:rsid w:val="00531262"/>
    <w:rsid w:val="005351F1"/>
    <w:rsid w:val="00543036"/>
    <w:rsid w:val="00543526"/>
    <w:rsid w:val="005563A6"/>
    <w:rsid w:val="00560393"/>
    <w:rsid w:val="00582254"/>
    <w:rsid w:val="0058478D"/>
    <w:rsid w:val="0058628E"/>
    <w:rsid w:val="005915FD"/>
    <w:rsid w:val="00595E7A"/>
    <w:rsid w:val="005A1500"/>
    <w:rsid w:val="005A415D"/>
    <w:rsid w:val="005B0CF1"/>
    <w:rsid w:val="005C4A58"/>
    <w:rsid w:val="005D3701"/>
    <w:rsid w:val="005D6A17"/>
    <w:rsid w:val="005D6C5C"/>
    <w:rsid w:val="005D72AA"/>
    <w:rsid w:val="005E500C"/>
    <w:rsid w:val="005E6518"/>
    <w:rsid w:val="005F69E9"/>
    <w:rsid w:val="00601DDE"/>
    <w:rsid w:val="00610227"/>
    <w:rsid w:val="00610878"/>
    <w:rsid w:val="006215C1"/>
    <w:rsid w:val="006223ED"/>
    <w:rsid w:val="006335D9"/>
    <w:rsid w:val="006465B5"/>
    <w:rsid w:val="00650687"/>
    <w:rsid w:val="00652612"/>
    <w:rsid w:val="006725C9"/>
    <w:rsid w:val="00674C31"/>
    <w:rsid w:val="00675CC5"/>
    <w:rsid w:val="006763BE"/>
    <w:rsid w:val="00677306"/>
    <w:rsid w:val="006931A2"/>
    <w:rsid w:val="006951E5"/>
    <w:rsid w:val="006C37C5"/>
    <w:rsid w:val="006D180D"/>
    <w:rsid w:val="006D2955"/>
    <w:rsid w:val="006D4FA3"/>
    <w:rsid w:val="006F3B99"/>
    <w:rsid w:val="00717E39"/>
    <w:rsid w:val="00720050"/>
    <w:rsid w:val="00723D9B"/>
    <w:rsid w:val="00724A12"/>
    <w:rsid w:val="007326E1"/>
    <w:rsid w:val="00733267"/>
    <w:rsid w:val="00736C4B"/>
    <w:rsid w:val="007413C6"/>
    <w:rsid w:val="00743A6B"/>
    <w:rsid w:val="0075185D"/>
    <w:rsid w:val="00764297"/>
    <w:rsid w:val="007827AA"/>
    <w:rsid w:val="00783763"/>
    <w:rsid w:val="007A0374"/>
    <w:rsid w:val="007A2C26"/>
    <w:rsid w:val="007A363C"/>
    <w:rsid w:val="007A4FE8"/>
    <w:rsid w:val="007D6354"/>
    <w:rsid w:val="007F3847"/>
    <w:rsid w:val="007F582D"/>
    <w:rsid w:val="00801FA1"/>
    <w:rsid w:val="008074C5"/>
    <w:rsid w:val="00813DDF"/>
    <w:rsid w:val="00814DE8"/>
    <w:rsid w:val="008416C4"/>
    <w:rsid w:val="0086229B"/>
    <w:rsid w:val="00863AC4"/>
    <w:rsid w:val="00863FFB"/>
    <w:rsid w:val="00864275"/>
    <w:rsid w:val="00866FA1"/>
    <w:rsid w:val="008743F7"/>
    <w:rsid w:val="008765AC"/>
    <w:rsid w:val="0088045A"/>
    <w:rsid w:val="00890C20"/>
    <w:rsid w:val="008A5702"/>
    <w:rsid w:val="008B05A7"/>
    <w:rsid w:val="008B4B38"/>
    <w:rsid w:val="008B6E59"/>
    <w:rsid w:val="008D72D7"/>
    <w:rsid w:val="008E52CE"/>
    <w:rsid w:val="008F2EE1"/>
    <w:rsid w:val="008F7002"/>
    <w:rsid w:val="0091609A"/>
    <w:rsid w:val="00917F00"/>
    <w:rsid w:val="00922507"/>
    <w:rsid w:val="00930B55"/>
    <w:rsid w:val="00931A17"/>
    <w:rsid w:val="0096079F"/>
    <w:rsid w:val="0096763D"/>
    <w:rsid w:val="00972ABD"/>
    <w:rsid w:val="009742E0"/>
    <w:rsid w:val="009757A4"/>
    <w:rsid w:val="00980D35"/>
    <w:rsid w:val="00987B13"/>
    <w:rsid w:val="00990C51"/>
    <w:rsid w:val="009A37D2"/>
    <w:rsid w:val="009D122B"/>
    <w:rsid w:val="009D2EF0"/>
    <w:rsid w:val="009D786C"/>
    <w:rsid w:val="009E4656"/>
    <w:rsid w:val="009F63B8"/>
    <w:rsid w:val="009F7DDD"/>
    <w:rsid w:val="00A063FB"/>
    <w:rsid w:val="00A15189"/>
    <w:rsid w:val="00A20470"/>
    <w:rsid w:val="00A37020"/>
    <w:rsid w:val="00A37F2D"/>
    <w:rsid w:val="00A468F7"/>
    <w:rsid w:val="00A52B6D"/>
    <w:rsid w:val="00A530D7"/>
    <w:rsid w:val="00A5640D"/>
    <w:rsid w:val="00A7117E"/>
    <w:rsid w:val="00A72416"/>
    <w:rsid w:val="00A7429A"/>
    <w:rsid w:val="00A76CC3"/>
    <w:rsid w:val="00A95142"/>
    <w:rsid w:val="00A97CEE"/>
    <w:rsid w:val="00AA66F5"/>
    <w:rsid w:val="00AD4061"/>
    <w:rsid w:val="00AD6C6E"/>
    <w:rsid w:val="00AE445D"/>
    <w:rsid w:val="00AE6842"/>
    <w:rsid w:val="00B0008E"/>
    <w:rsid w:val="00B0365F"/>
    <w:rsid w:val="00B14BF5"/>
    <w:rsid w:val="00B1683D"/>
    <w:rsid w:val="00B2097D"/>
    <w:rsid w:val="00B3018A"/>
    <w:rsid w:val="00B32D8A"/>
    <w:rsid w:val="00B3523F"/>
    <w:rsid w:val="00B447E0"/>
    <w:rsid w:val="00B56510"/>
    <w:rsid w:val="00B565E1"/>
    <w:rsid w:val="00B56C99"/>
    <w:rsid w:val="00B76235"/>
    <w:rsid w:val="00B91578"/>
    <w:rsid w:val="00B927C2"/>
    <w:rsid w:val="00BA5B89"/>
    <w:rsid w:val="00BB5DEE"/>
    <w:rsid w:val="00BC1945"/>
    <w:rsid w:val="00BD39EE"/>
    <w:rsid w:val="00BD6F23"/>
    <w:rsid w:val="00BE397B"/>
    <w:rsid w:val="00BF0860"/>
    <w:rsid w:val="00BF0EB0"/>
    <w:rsid w:val="00BF1956"/>
    <w:rsid w:val="00BF1F75"/>
    <w:rsid w:val="00BF3233"/>
    <w:rsid w:val="00C11362"/>
    <w:rsid w:val="00C1273E"/>
    <w:rsid w:val="00C12A3E"/>
    <w:rsid w:val="00C17E24"/>
    <w:rsid w:val="00C305F3"/>
    <w:rsid w:val="00C32F12"/>
    <w:rsid w:val="00C52646"/>
    <w:rsid w:val="00C54AB1"/>
    <w:rsid w:val="00C56348"/>
    <w:rsid w:val="00C568AA"/>
    <w:rsid w:val="00C60D77"/>
    <w:rsid w:val="00C64099"/>
    <w:rsid w:val="00C708BF"/>
    <w:rsid w:val="00C74802"/>
    <w:rsid w:val="00C75EFD"/>
    <w:rsid w:val="00C86680"/>
    <w:rsid w:val="00CA2E40"/>
    <w:rsid w:val="00CA5859"/>
    <w:rsid w:val="00CC195B"/>
    <w:rsid w:val="00CC6A31"/>
    <w:rsid w:val="00CD5D58"/>
    <w:rsid w:val="00CE42B1"/>
    <w:rsid w:val="00CE5532"/>
    <w:rsid w:val="00CF6DB0"/>
    <w:rsid w:val="00D02AF9"/>
    <w:rsid w:val="00D148C4"/>
    <w:rsid w:val="00D45446"/>
    <w:rsid w:val="00D46180"/>
    <w:rsid w:val="00D51D90"/>
    <w:rsid w:val="00D54C8D"/>
    <w:rsid w:val="00D71003"/>
    <w:rsid w:val="00D86A17"/>
    <w:rsid w:val="00D87E8B"/>
    <w:rsid w:val="00DB3ECF"/>
    <w:rsid w:val="00DB46A0"/>
    <w:rsid w:val="00DC6603"/>
    <w:rsid w:val="00DC6CC2"/>
    <w:rsid w:val="00DF41D2"/>
    <w:rsid w:val="00E0656C"/>
    <w:rsid w:val="00E11ADA"/>
    <w:rsid w:val="00E1240E"/>
    <w:rsid w:val="00E12EE6"/>
    <w:rsid w:val="00E14741"/>
    <w:rsid w:val="00E250D1"/>
    <w:rsid w:val="00E25358"/>
    <w:rsid w:val="00E35746"/>
    <w:rsid w:val="00E61E7D"/>
    <w:rsid w:val="00E72E14"/>
    <w:rsid w:val="00E840B5"/>
    <w:rsid w:val="00E854E0"/>
    <w:rsid w:val="00EA0793"/>
    <w:rsid w:val="00EA77D8"/>
    <w:rsid w:val="00EB0968"/>
    <w:rsid w:val="00EB3A9B"/>
    <w:rsid w:val="00EB7677"/>
    <w:rsid w:val="00EB7F3A"/>
    <w:rsid w:val="00EC4BB7"/>
    <w:rsid w:val="00EC5D72"/>
    <w:rsid w:val="00ED0F54"/>
    <w:rsid w:val="00ED2D5D"/>
    <w:rsid w:val="00ED4777"/>
    <w:rsid w:val="00EF061C"/>
    <w:rsid w:val="00F0033A"/>
    <w:rsid w:val="00F121F7"/>
    <w:rsid w:val="00F1302A"/>
    <w:rsid w:val="00F343B1"/>
    <w:rsid w:val="00F363C8"/>
    <w:rsid w:val="00F46F8B"/>
    <w:rsid w:val="00F47842"/>
    <w:rsid w:val="00F47E66"/>
    <w:rsid w:val="00F56E09"/>
    <w:rsid w:val="00F65F0B"/>
    <w:rsid w:val="00F910B9"/>
    <w:rsid w:val="00F96E06"/>
    <w:rsid w:val="00FB531C"/>
    <w:rsid w:val="00FB7C4B"/>
    <w:rsid w:val="00FC5FEC"/>
    <w:rsid w:val="00FF4FAA"/>
    <w:rsid w:val="01402415"/>
    <w:rsid w:val="01B841E6"/>
    <w:rsid w:val="0249419E"/>
    <w:rsid w:val="024B505A"/>
    <w:rsid w:val="02816CCE"/>
    <w:rsid w:val="06DB7D9C"/>
    <w:rsid w:val="083245C7"/>
    <w:rsid w:val="0D224C0A"/>
    <w:rsid w:val="0EF00E0A"/>
    <w:rsid w:val="15D942D4"/>
    <w:rsid w:val="1C9D42AD"/>
    <w:rsid w:val="219E6AFD"/>
    <w:rsid w:val="23BF3F58"/>
    <w:rsid w:val="23FA06EC"/>
    <w:rsid w:val="245A6397"/>
    <w:rsid w:val="24A64188"/>
    <w:rsid w:val="27E17743"/>
    <w:rsid w:val="30946EEF"/>
    <w:rsid w:val="30EF73FB"/>
    <w:rsid w:val="36007BEF"/>
    <w:rsid w:val="36407D2B"/>
    <w:rsid w:val="388008B3"/>
    <w:rsid w:val="39267D25"/>
    <w:rsid w:val="3B6B584A"/>
    <w:rsid w:val="3BA225E1"/>
    <w:rsid w:val="3C243C4B"/>
    <w:rsid w:val="3E6E73FF"/>
    <w:rsid w:val="425C3450"/>
    <w:rsid w:val="45BB117C"/>
    <w:rsid w:val="49F509D5"/>
    <w:rsid w:val="4E414674"/>
    <w:rsid w:val="4E460506"/>
    <w:rsid w:val="4EB33287"/>
    <w:rsid w:val="50DE39E2"/>
    <w:rsid w:val="52927709"/>
    <w:rsid w:val="54EB1352"/>
    <w:rsid w:val="5A5D05FC"/>
    <w:rsid w:val="615D0EE2"/>
    <w:rsid w:val="65E10333"/>
    <w:rsid w:val="66C7577B"/>
    <w:rsid w:val="675608AD"/>
    <w:rsid w:val="6F7C731F"/>
    <w:rsid w:val="703C795D"/>
    <w:rsid w:val="70AE3508"/>
    <w:rsid w:val="723839D1"/>
    <w:rsid w:val="7238577F"/>
    <w:rsid w:val="73245D03"/>
    <w:rsid w:val="73A5160F"/>
    <w:rsid w:val="7407365B"/>
    <w:rsid w:val="781E1A58"/>
    <w:rsid w:val="7CC05B1A"/>
    <w:rsid w:val="7D1B1F25"/>
    <w:rsid w:val="7E077DC1"/>
    <w:rsid w:val="7EB5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B61243"/>
  <w15:docId w15:val="{34EC9EF1-8FCE-465D-AFD7-F9E8EC762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/>
    <w:lsdException w:name="toc 7" w:semiHidden="1" w:qFormat="1"/>
    <w:lsdException w:name="toc 8" w:semiHidden="1"/>
    <w:lsdException w:name="toc 9" w:semiHidden="1" w:qFormat="1"/>
    <w:lsdException w:name="annotation text" w:semiHidden="1" w:qFormat="1"/>
    <w:lsdException w:name="header" w:qFormat="1"/>
    <w:lsdException w:name="footer" w:qFormat="1"/>
    <w:lsdException w:name="caption" w:qFormat="1"/>
    <w:lsdException w:name="table of figures" w:semiHidden="1" w:qFormat="1"/>
    <w:lsdException w:name="annotation reference" w:semiHidden="1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Salutation" w:qFormat="1"/>
    <w:lsdException w:name="Body Text Indent 2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autoSpaceDE w:val="0"/>
      <w:autoSpaceDN w:val="0"/>
      <w:adjustRightInd w:val="0"/>
    </w:pPr>
    <w:rPr>
      <w:rFonts w:ascii="宋体"/>
      <w:sz w:val="24"/>
      <w:szCs w:val="24"/>
    </w:rPr>
  </w:style>
  <w:style w:type="paragraph" w:styleId="1">
    <w:name w:val="heading 1"/>
    <w:basedOn w:val="a0"/>
    <w:next w:val="a0"/>
    <w:qFormat/>
    <w:pPr>
      <w:keepNext/>
      <w:keepLines/>
      <w:pageBreakBefore/>
      <w:numPr>
        <w:numId w:val="1"/>
      </w:numPr>
      <w:spacing w:before="240" w:after="64"/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0"/>
    <w:next w:val="a0"/>
    <w:qFormat/>
    <w:pPr>
      <w:keepNext/>
      <w:keepLines/>
      <w:numPr>
        <w:ilvl w:val="1"/>
        <w:numId w:val="1"/>
      </w:numPr>
      <w:spacing w:before="240" w:after="64"/>
      <w:outlineLvl w:val="1"/>
    </w:pPr>
    <w:rPr>
      <w:rFonts w:ascii="Arial" w:hAnsi="Arial"/>
      <w:b/>
      <w:bCs/>
      <w:sz w:val="28"/>
      <w:szCs w:val="28"/>
    </w:rPr>
  </w:style>
  <w:style w:type="paragraph" w:styleId="3">
    <w:name w:val="heading 3"/>
    <w:basedOn w:val="a0"/>
    <w:next w:val="a0"/>
    <w:qFormat/>
    <w:pPr>
      <w:keepNext/>
      <w:keepLines/>
      <w:numPr>
        <w:ilvl w:val="2"/>
        <w:numId w:val="1"/>
      </w:numPr>
      <w:tabs>
        <w:tab w:val="left" w:pos="567"/>
      </w:tabs>
      <w:spacing w:before="240" w:after="64"/>
      <w:outlineLvl w:val="2"/>
    </w:pPr>
    <w:rPr>
      <w:b/>
      <w:bCs/>
      <w:color w:val="000000"/>
    </w:rPr>
  </w:style>
  <w:style w:type="paragraph" w:styleId="4">
    <w:name w:val="heading 4"/>
    <w:basedOn w:val="a0"/>
    <w:next w:val="a0"/>
    <w:qFormat/>
    <w:pPr>
      <w:keepNext/>
      <w:keepLines/>
      <w:numPr>
        <w:ilvl w:val="3"/>
        <w:numId w:val="1"/>
      </w:numPr>
      <w:spacing w:before="240" w:after="64"/>
      <w:outlineLvl w:val="3"/>
    </w:pPr>
    <w:rPr>
      <w:rFonts w:ascii="Arial" w:hAnsi="Arial"/>
      <w:b/>
      <w:bCs/>
    </w:rPr>
  </w:style>
  <w:style w:type="paragraph" w:styleId="5">
    <w:name w:val="heading 5"/>
    <w:basedOn w:val="a0"/>
    <w:next w:val="a0"/>
    <w:qFormat/>
    <w:pPr>
      <w:keepNext/>
      <w:keepLines/>
      <w:numPr>
        <w:ilvl w:val="4"/>
        <w:numId w:val="1"/>
      </w:numPr>
      <w:spacing w:before="120" w:after="64" w:line="360" w:lineRule="auto"/>
      <w:outlineLvl w:val="4"/>
    </w:pPr>
    <w:rPr>
      <w:b/>
      <w:bCs/>
    </w:rPr>
  </w:style>
  <w:style w:type="paragraph" w:styleId="6">
    <w:name w:val="heading 6"/>
    <w:basedOn w:val="a0"/>
    <w:next w:val="a0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/>
      <w:b/>
      <w:szCs w:val="21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</w:rPr>
  </w:style>
  <w:style w:type="paragraph" w:styleId="8">
    <w:name w:val="heading 8"/>
    <w:basedOn w:val="a0"/>
    <w:next w:val="a0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0"/>
    <w:next w:val="a0"/>
    <w:semiHidden/>
    <w:qFormat/>
    <w:pPr>
      <w:ind w:left="1440"/>
    </w:pPr>
    <w:rPr>
      <w:rFonts w:ascii="Times New Roman"/>
      <w:sz w:val="18"/>
      <w:szCs w:val="18"/>
    </w:rPr>
  </w:style>
  <w:style w:type="paragraph" w:styleId="a5">
    <w:name w:val="caption"/>
    <w:basedOn w:val="a0"/>
    <w:next w:val="a0"/>
    <w:qFormat/>
    <w:rPr>
      <w:rFonts w:ascii="Arial" w:eastAsia="黑体" w:hAnsi="Arial" w:cs="Arial"/>
      <w:sz w:val="20"/>
      <w:szCs w:val="20"/>
    </w:rPr>
  </w:style>
  <w:style w:type="paragraph" w:styleId="a6">
    <w:name w:val="Document Map"/>
    <w:basedOn w:val="a0"/>
    <w:semiHidden/>
    <w:qFormat/>
    <w:pPr>
      <w:shd w:val="clear" w:color="auto" w:fill="000080"/>
    </w:pPr>
  </w:style>
  <w:style w:type="paragraph" w:styleId="a7">
    <w:name w:val="annotation text"/>
    <w:basedOn w:val="a0"/>
    <w:semiHidden/>
    <w:qFormat/>
  </w:style>
  <w:style w:type="paragraph" w:styleId="a8">
    <w:name w:val="Salutation"/>
    <w:basedOn w:val="a0"/>
    <w:next w:val="a0"/>
    <w:qFormat/>
    <w:pPr>
      <w:autoSpaceDE/>
      <w:autoSpaceDN/>
      <w:adjustRightInd/>
      <w:jc w:val="both"/>
    </w:pPr>
    <w:rPr>
      <w:rFonts w:ascii="仿宋_GB2312" w:eastAsia="仿宋_GB2312"/>
      <w:b/>
      <w:kern w:val="2"/>
      <w:sz w:val="28"/>
      <w:szCs w:val="20"/>
    </w:rPr>
  </w:style>
  <w:style w:type="paragraph" w:styleId="a9">
    <w:name w:val="Body Text Indent"/>
    <w:basedOn w:val="a0"/>
    <w:qFormat/>
    <w:pPr>
      <w:autoSpaceDE/>
      <w:autoSpaceDN/>
      <w:adjustRightInd/>
      <w:spacing w:line="400" w:lineRule="exact"/>
      <w:ind w:firstLineChars="200" w:firstLine="420"/>
      <w:jc w:val="both"/>
    </w:pPr>
    <w:rPr>
      <w:rFonts w:hAnsi="宋体"/>
      <w:kern w:val="2"/>
      <w:sz w:val="21"/>
    </w:rPr>
  </w:style>
  <w:style w:type="paragraph" w:styleId="TOC5">
    <w:name w:val="toc 5"/>
    <w:basedOn w:val="a0"/>
    <w:next w:val="a0"/>
    <w:semiHidden/>
    <w:qFormat/>
    <w:pPr>
      <w:ind w:left="960"/>
    </w:pPr>
    <w:rPr>
      <w:rFonts w:ascii="Times New Roman"/>
      <w:sz w:val="18"/>
      <w:szCs w:val="18"/>
    </w:rPr>
  </w:style>
  <w:style w:type="paragraph" w:styleId="TOC3">
    <w:name w:val="toc 3"/>
    <w:basedOn w:val="a0"/>
    <w:next w:val="a0"/>
    <w:semiHidden/>
    <w:qFormat/>
    <w:pPr>
      <w:ind w:left="480"/>
    </w:pPr>
    <w:rPr>
      <w:rFonts w:ascii="Times New Roman"/>
      <w:i/>
      <w:iCs/>
      <w:sz w:val="20"/>
      <w:szCs w:val="20"/>
    </w:rPr>
  </w:style>
  <w:style w:type="paragraph" w:styleId="TOC8">
    <w:name w:val="toc 8"/>
    <w:basedOn w:val="a0"/>
    <w:next w:val="a0"/>
    <w:semiHidden/>
    <w:pPr>
      <w:ind w:left="1680"/>
    </w:pPr>
    <w:rPr>
      <w:rFonts w:ascii="Times New Roman"/>
      <w:sz w:val="18"/>
      <w:szCs w:val="18"/>
    </w:rPr>
  </w:style>
  <w:style w:type="paragraph" w:styleId="20">
    <w:name w:val="Body Text Indent 2"/>
    <w:basedOn w:val="a0"/>
    <w:qFormat/>
    <w:pPr>
      <w:ind w:firstLine="420"/>
    </w:pPr>
    <w:rPr>
      <w:sz w:val="21"/>
    </w:rPr>
  </w:style>
  <w:style w:type="paragraph" w:styleId="aa">
    <w:name w:val="Balloon Text"/>
    <w:basedOn w:val="a0"/>
    <w:semiHidden/>
    <w:qFormat/>
    <w:rPr>
      <w:sz w:val="18"/>
      <w:szCs w:val="18"/>
    </w:rPr>
  </w:style>
  <w:style w:type="paragraph" w:styleId="ab">
    <w:name w:val="footer"/>
    <w:basedOn w:val="a0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c">
    <w:name w:val="header"/>
    <w:basedOn w:val="a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semiHidden/>
    <w:qFormat/>
    <w:pPr>
      <w:tabs>
        <w:tab w:val="left" w:pos="510"/>
        <w:tab w:val="right" w:leader="dot" w:pos="9344"/>
      </w:tabs>
      <w:spacing w:before="120" w:after="120"/>
    </w:pPr>
    <w:rPr>
      <w:rFonts w:ascii="Times New Roman"/>
      <w:b/>
      <w:bCs/>
      <w:caps/>
      <w:sz w:val="20"/>
      <w:szCs w:val="20"/>
    </w:rPr>
  </w:style>
  <w:style w:type="paragraph" w:styleId="TOC4">
    <w:name w:val="toc 4"/>
    <w:basedOn w:val="a0"/>
    <w:next w:val="a0"/>
    <w:semiHidden/>
    <w:qFormat/>
    <w:pPr>
      <w:ind w:left="720"/>
    </w:pPr>
    <w:rPr>
      <w:rFonts w:ascii="Times New Roman"/>
      <w:sz w:val="18"/>
      <w:szCs w:val="18"/>
    </w:rPr>
  </w:style>
  <w:style w:type="paragraph" w:styleId="TOC6">
    <w:name w:val="toc 6"/>
    <w:basedOn w:val="a0"/>
    <w:next w:val="a0"/>
    <w:semiHidden/>
    <w:pPr>
      <w:ind w:left="1200"/>
    </w:pPr>
    <w:rPr>
      <w:rFonts w:ascii="Times New Roman"/>
      <w:sz w:val="18"/>
      <w:szCs w:val="18"/>
    </w:rPr>
  </w:style>
  <w:style w:type="paragraph" w:styleId="ad">
    <w:name w:val="table of figures"/>
    <w:basedOn w:val="a0"/>
    <w:next w:val="a0"/>
    <w:semiHidden/>
    <w:qFormat/>
    <w:pPr>
      <w:ind w:left="480" w:hanging="480"/>
    </w:pPr>
    <w:rPr>
      <w:rFonts w:ascii="Times New Roman"/>
      <w:smallCaps/>
      <w:sz w:val="20"/>
      <w:szCs w:val="20"/>
    </w:rPr>
  </w:style>
  <w:style w:type="paragraph" w:styleId="TOC2">
    <w:name w:val="toc 2"/>
    <w:basedOn w:val="a0"/>
    <w:next w:val="a0"/>
    <w:semiHidden/>
    <w:qFormat/>
    <w:pPr>
      <w:ind w:left="240"/>
    </w:pPr>
    <w:rPr>
      <w:rFonts w:ascii="Times New Roman"/>
      <w:smallCaps/>
      <w:sz w:val="20"/>
      <w:szCs w:val="20"/>
    </w:rPr>
  </w:style>
  <w:style w:type="paragraph" w:styleId="TOC9">
    <w:name w:val="toc 9"/>
    <w:basedOn w:val="a0"/>
    <w:next w:val="a0"/>
    <w:semiHidden/>
    <w:qFormat/>
    <w:pPr>
      <w:ind w:left="1920"/>
    </w:pPr>
    <w:rPr>
      <w:rFonts w:ascii="Times New Roman"/>
      <w:sz w:val="18"/>
      <w:szCs w:val="18"/>
    </w:rPr>
  </w:style>
  <w:style w:type="paragraph" w:styleId="ae">
    <w:name w:val="annotation subject"/>
    <w:basedOn w:val="a7"/>
    <w:next w:val="a7"/>
    <w:semiHidden/>
    <w:qFormat/>
    <w:rPr>
      <w:b/>
      <w:bCs/>
    </w:rPr>
  </w:style>
  <w:style w:type="character" w:styleId="af">
    <w:name w:val="Strong"/>
    <w:qFormat/>
    <w:rPr>
      <w:b/>
      <w:bCs/>
    </w:rPr>
  </w:style>
  <w:style w:type="character" w:styleId="af0">
    <w:name w:val="page number"/>
    <w:basedOn w:val="a2"/>
  </w:style>
  <w:style w:type="character" w:styleId="af1">
    <w:name w:val="FollowedHyperlink"/>
    <w:qFormat/>
    <w:rPr>
      <w:color w:val="800080"/>
      <w:u w:val="single"/>
    </w:rPr>
  </w:style>
  <w:style w:type="character" w:styleId="af2">
    <w:name w:val="Hyperlink"/>
    <w:qFormat/>
    <w:rPr>
      <w:color w:val="3D362B"/>
      <w:u w:val="single"/>
    </w:rPr>
  </w:style>
  <w:style w:type="character" w:styleId="af3">
    <w:name w:val="annotation reference"/>
    <w:semiHidden/>
    <w:qFormat/>
    <w:rPr>
      <w:sz w:val="21"/>
      <w:szCs w:val="21"/>
    </w:rPr>
  </w:style>
  <w:style w:type="paragraph" w:customStyle="1" w:styleId="af4">
    <w:name w:val="文档正文"/>
    <w:basedOn w:val="a0"/>
    <w:qFormat/>
    <w:pPr>
      <w:spacing w:line="360" w:lineRule="auto"/>
      <w:ind w:firstLineChars="200" w:firstLine="200"/>
      <w:jc w:val="both"/>
    </w:pPr>
    <w:rPr>
      <w:rFonts w:ascii="Times New Roman" w:cs="宋体"/>
      <w:sz w:val="21"/>
      <w:szCs w:val="21"/>
    </w:rPr>
  </w:style>
  <w:style w:type="character" w:customStyle="1" w:styleId="Char1">
    <w:name w:val="文档正文 Char1"/>
    <w:qFormat/>
    <w:rPr>
      <w:rFonts w:eastAsia="宋体" w:cs="宋体"/>
      <w:sz w:val="21"/>
      <w:szCs w:val="21"/>
      <w:lang w:val="en-US" w:eastAsia="zh-CN" w:bidi="ar-SA"/>
    </w:rPr>
  </w:style>
  <w:style w:type="paragraph" w:customStyle="1" w:styleId="af5">
    <w:name w:val="封面标题"/>
    <w:basedOn w:val="a0"/>
    <w:next w:val="af4"/>
    <w:qFormat/>
    <w:pPr>
      <w:spacing w:line="360" w:lineRule="auto"/>
      <w:ind w:firstLine="420"/>
      <w:jc w:val="center"/>
    </w:pPr>
    <w:rPr>
      <w:rFonts w:ascii="黑体" w:eastAsia="黑体"/>
      <w:b/>
      <w:sz w:val="48"/>
      <w:szCs w:val="48"/>
    </w:rPr>
  </w:style>
  <w:style w:type="paragraph" w:customStyle="1" w:styleId="a">
    <w:name w:val="附录"/>
    <w:basedOn w:val="a0"/>
    <w:next w:val="a0"/>
    <w:qFormat/>
    <w:pPr>
      <w:keepNext/>
      <w:keepLines/>
      <w:pageBreakBefore/>
      <w:numPr>
        <w:numId w:val="2"/>
      </w:numPr>
      <w:spacing w:before="64" w:after="240"/>
      <w:outlineLvl w:val="0"/>
    </w:pPr>
    <w:rPr>
      <w:b/>
      <w:sz w:val="30"/>
    </w:rPr>
  </w:style>
  <w:style w:type="paragraph" w:customStyle="1" w:styleId="A111">
    <w:name w:val="附录A.1.1.1"/>
    <w:basedOn w:val="4"/>
    <w:next w:val="af4"/>
    <w:qFormat/>
    <w:pPr>
      <w:numPr>
        <w:numId w:val="2"/>
      </w:numPr>
      <w:tabs>
        <w:tab w:val="clear" w:pos="567"/>
      </w:tabs>
    </w:pPr>
  </w:style>
  <w:style w:type="paragraph" w:customStyle="1" w:styleId="A1">
    <w:name w:val="附录A.1"/>
    <w:basedOn w:val="2"/>
    <w:next w:val="af4"/>
    <w:pPr>
      <w:numPr>
        <w:numId w:val="2"/>
      </w:numPr>
      <w:tabs>
        <w:tab w:val="clear" w:pos="2700"/>
        <w:tab w:val="left" w:pos="360"/>
      </w:tabs>
      <w:ind w:left="0"/>
    </w:pPr>
  </w:style>
  <w:style w:type="paragraph" w:customStyle="1" w:styleId="A11">
    <w:name w:val="附录A.1.1"/>
    <w:basedOn w:val="A1"/>
    <w:next w:val="af4"/>
    <w:pPr>
      <w:numPr>
        <w:ilvl w:val="2"/>
      </w:numPr>
    </w:pPr>
  </w:style>
  <w:style w:type="paragraph" w:customStyle="1" w:styleId="af6">
    <w:name w:val="封面副标题"/>
    <w:basedOn w:val="a0"/>
    <w:next w:val="af4"/>
    <w:qFormat/>
    <w:pPr>
      <w:spacing w:line="360" w:lineRule="auto"/>
      <w:jc w:val="center"/>
    </w:pPr>
    <w:rPr>
      <w:rFonts w:eastAsia="黑体"/>
      <w:b/>
      <w:sz w:val="36"/>
    </w:rPr>
  </w:style>
  <w:style w:type="paragraph" w:customStyle="1" w:styleId="af7">
    <w:name w:val="封面更小标题"/>
    <w:basedOn w:val="af6"/>
    <w:next w:val="af4"/>
    <w:qFormat/>
    <w:rPr>
      <w:sz w:val="30"/>
    </w:rPr>
  </w:style>
  <w:style w:type="character" w:customStyle="1" w:styleId="style11">
    <w:name w:val="style11"/>
    <w:rPr>
      <w:rFonts w:ascii="新宋体" w:eastAsia="新宋体" w:hAnsi="新宋体" w:hint="eastAsia"/>
      <w:color w:val="666666"/>
      <w:sz w:val="20"/>
      <w:szCs w:val="20"/>
    </w:rPr>
  </w:style>
  <w:style w:type="paragraph" w:customStyle="1" w:styleId="50">
    <w:name w:val="标5"/>
    <w:basedOn w:val="a0"/>
    <w:semiHidden/>
    <w:qFormat/>
    <w:pPr>
      <w:numPr>
        <w:ilvl w:val="4"/>
        <w:numId w:val="3"/>
      </w:numPr>
    </w:pPr>
    <w:rPr>
      <w:b/>
    </w:rPr>
  </w:style>
  <w:style w:type="paragraph" w:customStyle="1" w:styleId="A1111">
    <w:name w:val="附录A.1.1.1.1"/>
    <w:basedOn w:val="5"/>
    <w:next w:val="af4"/>
    <w:pPr>
      <w:numPr>
        <w:numId w:val="2"/>
      </w:numPr>
      <w:tabs>
        <w:tab w:val="clear" w:pos="567"/>
      </w:tabs>
    </w:pPr>
  </w:style>
  <w:style w:type="paragraph" w:customStyle="1" w:styleId="A11111">
    <w:name w:val="附录A.1.1.1.1.1"/>
    <w:basedOn w:val="6"/>
    <w:next w:val="af4"/>
    <w:qFormat/>
    <w:pPr>
      <w:numPr>
        <w:numId w:val="2"/>
      </w:numPr>
      <w:tabs>
        <w:tab w:val="clear" w:pos="567"/>
      </w:tabs>
    </w:pPr>
  </w:style>
  <w:style w:type="paragraph" w:customStyle="1" w:styleId="A111111">
    <w:name w:val="附录A.1.1.1.1.1.1"/>
    <w:basedOn w:val="7"/>
    <w:next w:val="af4"/>
    <w:qFormat/>
    <w:pPr>
      <w:numPr>
        <w:numId w:val="2"/>
      </w:numPr>
      <w:tabs>
        <w:tab w:val="clear" w:pos="567"/>
      </w:tabs>
    </w:pPr>
  </w:style>
  <w:style w:type="character" w:customStyle="1" w:styleId="myp11">
    <w:name w:val="myp11"/>
    <w:basedOn w:val="a2"/>
    <w:qFormat/>
  </w:style>
  <w:style w:type="character" w:customStyle="1" w:styleId="Char">
    <w:name w:val="文档正文 Char"/>
    <w:rPr>
      <w:rFonts w:eastAsia="宋体" w:cs="宋体"/>
      <w:sz w:val="21"/>
      <w:szCs w:val="21"/>
      <w:lang w:val="en-US" w:eastAsia="zh-CN" w:bidi="ar-SA"/>
    </w:rPr>
  </w:style>
  <w:style w:type="paragraph" w:customStyle="1" w:styleId="21">
    <w:name w:val="样式 文档正文 + 加粗 首行缩进:  2 字符"/>
    <w:basedOn w:val="af4"/>
    <w:pPr>
      <w:outlineLvl w:val="2"/>
    </w:pPr>
    <w:rPr>
      <w:b/>
      <w:bCs/>
      <w:szCs w:val="20"/>
    </w:rPr>
  </w:style>
  <w:style w:type="paragraph" w:customStyle="1" w:styleId="22">
    <w:name w:val="样式 样式 文档正文 + 加粗 首行缩进:  2 字符 + 首行缩进:  2 字符"/>
    <w:basedOn w:val="21"/>
    <w:qFormat/>
    <w:pPr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bab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bab.dot</Template>
  <TotalTime>30</TotalTime>
  <Pages>1</Pages>
  <Words>7466</Words>
  <Characters>11724</Characters>
  <Application>Microsoft Office Word</Application>
  <DocSecurity>0</DocSecurity>
  <Lines>1065</Lines>
  <Paragraphs>1370</Paragraphs>
  <ScaleCrop>false</ScaleCrop>
  <Company>School of Software Engineering,Tongji University</Company>
  <LinksUpToDate>false</LinksUpToDate>
  <CharactersWithSpaces>17820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文档名称</dc:title>
  <dc:creator>Yuan Shijin</dc:creator>
  <cp:lastModifiedBy>锦浩 马</cp:lastModifiedBy>
  <cp:revision>26</cp:revision>
  <dcterms:created xsi:type="dcterms:W3CDTF">2007-01-10T15:38:00Z</dcterms:created>
  <dcterms:modified xsi:type="dcterms:W3CDTF">2026-05-10T11:05:00Z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eyJoZGlkIjoiYTFmMjJjMWFlNWMxOTg5ZDZjYWM4NTU1MzVmNDZiZjkiLCJ1c2VySWQiOiI4OTgyNjMzNTAifQ==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D506ED471F6148F0808A6000618FA639_13</vt:lpwstr>
  </property>
</Properties>
</file>